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20250B" w14:textId="76614AB6" w:rsidR="00532BEC" w:rsidRDefault="007A305A" w:rsidP="00B02EFC">
      <w:pPr>
        <w:pStyle w:val="Heading3"/>
      </w:pPr>
      <w:bookmarkStart w:id="0" w:name="_Toc456174298"/>
      <w:r>
        <w:t>I</w:t>
      </w:r>
      <w:r w:rsidR="006B2055">
        <w:t xml:space="preserve">ntroducing </w:t>
      </w:r>
      <w:proofErr w:type="spellStart"/>
      <w:r w:rsidR="006B2055">
        <w:t>SpokenText</w:t>
      </w:r>
      <w:proofErr w:type="spellEnd"/>
      <w:r w:rsidR="006B2055">
        <w:t xml:space="preserve"> Reader</w:t>
      </w:r>
      <w:bookmarkEnd w:id="0"/>
    </w:p>
    <w:p w14:paraId="583A067D" w14:textId="49D0DC27" w:rsidR="006B2055" w:rsidRPr="00C62E5A" w:rsidRDefault="006B2055" w:rsidP="00B02EFC">
      <w:pPr>
        <w:ind w:firstLine="0"/>
      </w:pPr>
      <w:r w:rsidRPr="00C62E5A">
        <w:t xml:space="preserve">The </w:t>
      </w:r>
      <w:proofErr w:type="spellStart"/>
      <w:r w:rsidRPr="00C62E5A">
        <w:t>SpokenText</w:t>
      </w:r>
      <w:proofErr w:type="spellEnd"/>
      <w:r w:rsidRPr="00C62E5A">
        <w:t xml:space="preserve"> Reader prototype is a hybrid iOS native application.  The user interface was written in JavaScript and HTML</w:t>
      </w:r>
      <w:r w:rsidR="004559E7">
        <w:t xml:space="preserve"> </w:t>
      </w:r>
      <w:r w:rsidR="00AA3BDD">
        <w:t>which was then</w:t>
      </w:r>
      <w:r w:rsidRPr="00C62E5A">
        <w:t xml:space="preserve"> bundled together using </w:t>
      </w:r>
      <w:r w:rsidR="00931192">
        <w:t xml:space="preserve">Apache </w:t>
      </w:r>
      <w:r w:rsidRPr="00C62E5A">
        <w:t>Cordova</w:t>
      </w:r>
      <w:r w:rsidR="005A469E">
        <w:rPr>
          <w:rStyle w:val="FootnoteReference"/>
        </w:rPr>
        <w:footnoteReference w:id="1"/>
      </w:r>
      <w:r w:rsidR="005A469E">
        <w:t xml:space="preserve"> </w:t>
      </w:r>
      <w:r w:rsidRPr="00C62E5A">
        <w:t>and deployed to an iOS device.</w:t>
      </w:r>
    </w:p>
    <w:p w14:paraId="4517CE0A" w14:textId="6B19C1F9" w:rsidR="006B2055" w:rsidRPr="00C62E5A" w:rsidRDefault="006B2055" w:rsidP="00B02EFC">
      <w:proofErr w:type="spellStart"/>
      <w:r w:rsidRPr="006B6610">
        <w:t>SpokenText</w:t>
      </w:r>
      <w:proofErr w:type="spellEnd"/>
      <w:r w:rsidRPr="00C62E5A">
        <w:t xml:space="preserve"> Reader use</w:t>
      </w:r>
      <w:r>
        <w:t>s</w:t>
      </w:r>
      <w:r w:rsidRPr="00C62E5A">
        <w:t xml:space="preserve"> JavaScript</w:t>
      </w:r>
      <w:r w:rsidR="00883FE5">
        <w:t xml:space="preserve"> </w:t>
      </w:r>
      <w:r w:rsidR="00B4288C" w:rsidRPr="00B4288C">
        <w:t xml:space="preserve">Application </w:t>
      </w:r>
      <w:r w:rsidR="00B4288C">
        <w:t>Program I</w:t>
      </w:r>
      <w:r w:rsidR="00B4288C" w:rsidRPr="00B4288C">
        <w:t>nterface</w:t>
      </w:r>
      <w:r w:rsidR="00B4288C">
        <w:t>s</w:t>
      </w:r>
      <w:r w:rsidR="00B4288C" w:rsidRPr="00B4288C">
        <w:t xml:space="preserve"> </w:t>
      </w:r>
      <w:r w:rsidR="00B4288C">
        <w:t>(</w:t>
      </w:r>
      <w:r w:rsidRPr="00C62E5A">
        <w:t>API</w:t>
      </w:r>
      <w:r w:rsidR="00B4288C">
        <w:t>)</w:t>
      </w:r>
      <w:r w:rsidRPr="00C62E5A">
        <w:t xml:space="preserve"> provided by Cordova to talk to the phones native API’s to allow for recordings to be downloaded to the device along with supporting the capturing of audio, images and video</w:t>
      </w:r>
      <w:r w:rsidR="008B72E6">
        <w:t>s,</w:t>
      </w:r>
      <w:r w:rsidRPr="00C62E5A">
        <w:t xml:space="preserve"> which </w:t>
      </w:r>
      <w:r w:rsidR="00592380">
        <w:t>can</w:t>
      </w:r>
      <w:r w:rsidRPr="00C62E5A">
        <w:t xml:space="preserve"> be used as notes within </w:t>
      </w:r>
      <w:proofErr w:type="spellStart"/>
      <w:r w:rsidRPr="00C62E5A">
        <w:t>SpokenText</w:t>
      </w:r>
      <w:proofErr w:type="spellEnd"/>
      <w:r w:rsidRPr="00C62E5A">
        <w:t xml:space="preserve"> Reader</w:t>
      </w:r>
    </w:p>
    <w:p w14:paraId="3D482D4D" w14:textId="572F824C" w:rsidR="00532BEC" w:rsidRPr="00C62E5A" w:rsidRDefault="00532BEC" w:rsidP="00B02EFC">
      <w:proofErr w:type="spellStart"/>
      <w:r w:rsidRPr="00C62E5A">
        <w:t>SpokenText</w:t>
      </w:r>
      <w:proofErr w:type="spellEnd"/>
      <w:r w:rsidRPr="00C62E5A">
        <w:t xml:space="preserve"> Reader allows users to listen to</w:t>
      </w:r>
      <w:r w:rsidR="00931192">
        <w:t xml:space="preserve"> recorded audio, take notes, bookmark key points in the recording, if you leave a recording and reenter the recording it starts from where you last left off and it provides a form of annotation to </w:t>
      </w:r>
      <w:r w:rsidRPr="00C62E5A">
        <w:t>“mark-up” audio files in a similar way</w:t>
      </w:r>
      <w:r w:rsidR="00A46D71">
        <w:t xml:space="preserve">.  </w:t>
      </w:r>
      <w:r w:rsidR="00704964">
        <w:fldChar w:fldCharType="begin"/>
      </w:r>
      <w:r w:rsidR="00704964">
        <w:instrText xml:space="preserve"> REF _Ref455476827 \h </w:instrText>
      </w:r>
      <w:r w:rsidR="00704964">
        <w:fldChar w:fldCharType="separate"/>
      </w:r>
      <w:r w:rsidR="00704964" w:rsidRPr="00C62E5A">
        <w:t xml:space="preserve">Figure </w:t>
      </w:r>
      <w:r w:rsidR="00704964">
        <w:rPr>
          <w:noProof/>
        </w:rPr>
        <w:t>1</w:t>
      </w:r>
      <w:r w:rsidR="00704964">
        <w:fldChar w:fldCharType="end"/>
      </w:r>
      <w:r w:rsidR="00906519">
        <w:t>,</w:t>
      </w:r>
      <w:r w:rsidR="00A46D71">
        <w:t xml:space="preserve"> shows </w:t>
      </w:r>
      <w:r w:rsidRPr="00C62E5A">
        <w:t>how people who study with print</w:t>
      </w:r>
      <w:r w:rsidR="00A46D71">
        <w:t>,</w:t>
      </w:r>
      <w:r w:rsidRPr="00C62E5A">
        <w:t xml:space="preserve"> highlight, underline and write notes in the margins. </w:t>
      </w:r>
    </w:p>
    <w:p w14:paraId="14FEAA62" w14:textId="77777777" w:rsidR="00532BEC" w:rsidRPr="00C62E5A" w:rsidRDefault="00532BEC" w:rsidP="00B02EFC"/>
    <w:p w14:paraId="08DB290D" w14:textId="77777777" w:rsidR="00532BEC" w:rsidRPr="00C62E5A" w:rsidRDefault="00532BEC" w:rsidP="00B02EFC">
      <w:r w:rsidRPr="00C62E5A">
        <w:rPr>
          <w:noProof/>
        </w:rPr>
        <w:lastRenderedPageBreak/>
        <w:drawing>
          <wp:inline distT="0" distB="0" distL="0" distR="0" wp14:anchorId="74E7E54B" wp14:editId="7F545C16">
            <wp:extent cx="3761740" cy="27603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screen">
                      <a:extLst>
                        <a:ext uri="{28A0092B-C50C-407E-A947-70E740481C1C}">
                          <a14:useLocalDpi xmlns:a14="http://schemas.microsoft.com/office/drawing/2010/main" val="0"/>
                        </a:ext>
                      </a:extLst>
                    </a:blip>
                    <a:srcRect/>
                    <a:stretch>
                      <a:fillRect/>
                    </a:stretch>
                  </pic:blipFill>
                  <pic:spPr bwMode="auto">
                    <a:xfrm>
                      <a:off x="0" y="0"/>
                      <a:ext cx="3761740" cy="2760345"/>
                    </a:xfrm>
                    <a:prstGeom prst="rect">
                      <a:avLst/>
                    </a:prstGeom>
                    <a:noFill/>
                    <a:ln>
                      <a:noFill/>
                    </a:ln>
                  </pic:spPr>
                </pic:pic>
              </a:graphicData>
            </a:graphic>
          </wp:inline>
        </w:drawing>
      </w:r>
    </w:p>
    <w:p w14:paraId="5AC29B15" w14:textId="3CF59B4B" w:rsidR="00532BEC" w:rsidRPr="00C62E5A" w:rsidRDefault="00532BEC" w:rsidP="00B02EFC">
      <w:pPr>
        <w:pStyle w:val="Caption"/>
      </w:pPr>
      <w:bookmarkStart w:id="1" w:name="_Ref455476827"/>
      <w:r w:rsidRPr="00C62E5A">
        <w:t xml:space="preserve">Figure </w:t>
      </w:r>
      <w:fldSimple w:instr=" SEQ Figure \* ARABIC ">
        <w:r w:rsidR="002A21BF">
          <w:rPr>
            <w:noProof/>
          </w:rPr>
          <w:t>1</w:t>
        </w:r>
      </w:fldSimple>
      <w:bookmarkEnd w:id="1"/>
      <w:r w:rsidRPr="00C62E5A">
        <w:t>: Example of te</w:t>
      </w:r>
      <w:r w:rsidR="00F92EA4">
        <w:t>x</w:t>
      </w:r>
      <w:r w:rsidRPr="00C62E5A">
        <w:t>t being highlighted on a page while studying</w:t>
      </w:r>
    </w:p>
    <w:p w14:paraId="76C459C7" w14:textId="173C70B7" w:rsidR="00532BEC" w:rsidRDefault="002D0D49" w:rsidP="00B02EFC">
      <w:r>
        <w:t>Based on the example page shown in</w:t>
      </w:r>
      <w:r w:rsidR="003D56B8">
        <w:t xml:space="preserve"> </w:t>
      </w:r>
      <w:r w:rsidR="003D56B8">
        <w:fldChar w:fldCharType="begin"/>
      </w:r>
      <w:r w:rsidR="003D56B8">
        <w:instrText xml:space="preserve"> REF _Ref455476827 \h </w:instrText>
      </w:r>
      <w:r w:rsidR="003D56B8">
        <w:fldChar w:fldCharType="separate"/>
      </w:r>
      <w:r w:rsidR="003D56B8" w:rsidRPr="00C62E5A">
        <w:t xml:space="preserve">Figure </w:t>
      </w:r>
      <w:r w:rsidR="003D56B8">
        <w:rPr>
          <w:noProof/>
        </w:rPr>
        <w:t>1</w:t>
      </w:r>
      <w:r w:rsidR="003D56B8">
        <w:fldChar w:fldCharType="end"/>
      </w:r>
      <w:r w:rsidR="003D56B8">
        <w:t xml:space="preserve">, </w:t>
      </w:r>
      <w:r>
        <w:t>h</w:t>
      </w:r>
      <w:r w:rsidR="00532BEC" w:rsidRPr="00C62E5A">
        <w:t>ow would people who need to study using the audio version of this text</w:t>
      </w:r>
      <w:r>
        <w:t xml:space="preserve"> highlight, take notes and annotate the audio file</w:t>
      </w:r>
      <w:r w:rsidR="00532BEC" w:rsidRPr="00C62E5A">
        <w:t>?  This thesis project involved evaluating a pot</w:t>
      </w:r>
      <w:r>
        <w:t>ential solution to this problem.</w:t>
      </w:r>
    </w:p>
    <w:p w14:paraId="65B52FBC" w14:textId="77777777" w:rsidR="00F32FCD" w:rsidRPr="00C62E5A" w:rsidRDefault="00BE5CFB" w:rsidP="00CA5363">
      <w:pPr>
        <w:pStyle w:val="Heading3"/>
      </w:pPr>
      <w:bookmarkStart w:id="2" w:name="_Toc456174299"/>
      <w:r>
        <w:t>Some c</w:t>
      </w:r>
      <w:r w:rsidR="00F32FCD">
        <w:t xml:space="preserve">hallenges faced when designing </w:t>
      </w:r>
      <w:proofErr w:type="spellStart"/>
      <w:r w:rsidR="00F32FCD">
        <w:t>SpokenText</w:t>
      </w:r>
      <w:proofErr w:type="spellEnd"/>
      <w:r w:rsidR="00F32FCD">
        <w:t xml:space="preserve"> Reader</w:t>
      </w:r>
      <w:bookmarkEnd w:id="2"/>
      <w:r w:rsidR="00F32FCD">
        <w:t xml:space="preserve"> </w:t>
      </w:r>
    </w:p>
    <w:p w14:paraId="72F536A8" w14:textId="72A2D01D" w:rsidR="00532BEC" w:rsidRDefault="00532BEC" w:rsidP="00B02EFC">
      <w:pPr>
        <w:ind w:firstLine="0"/>
      </w:pPr>
      <w:r w:rsidRPr="00C62E5A">
        <w:t>When you</w:t>
      </w:r>
      <w:r w:rsidR="00B161FC">
        <w:t xml:space="preserve"> </w:t>
      </w:r>
      <w:r w:rsidRPr="00C62E5A">
        <w:t>are listening to an audio stream you have many challenges when it comes to navigation and note taking.</w:t>
      </w:r>
      <w:r w:rsidR="00657ACD">
        <w:t xml:space="preserve">  </w:t>
      </w:r>
      <w:r w:rsidRPr="00C62E5A">
        <w:t>If you need to leave the application you are utilizing to listen to recordings to take a note</w:t>
      </w:r>
      <w:r w:rsidR="00DE5119">
        <w:t xml:space="preserve"> </w:t>
      </w:r>
      <w:r w:rsidRPr="00C62E5A">
        <w:t xml:space="preserve">this </w:t>
      </w:r>
      <w:r w:rsidR="00DE5119">
        <w:t xml:space="preserve">can </w:t>
      </w:r>
      <w:r w:rsidRPr="00C62E5A">
        <w:t>break your sense of flow</w:t>
      </w:r>
      <w:r w:rsidR="00497E22">
        <w:t xml:space="preserve"> </w:t>
      </w:r>
      <w:r w:rsidR="00497E22">
        <w:fldChar w:fldCharType="begin" w:fldLock="1"/>
      </w:r>
      <w:r w:rsidR="00640578">
        <w:instrText>ADDIN CSL_CITATION { "citationItems" : [ { "id" : "ITEM-1", "itemData" : { "DOI" : "10.2307/2065805", "ISBN" : "0787951404", "ISSN" : "00943061", "PMID" : "1288714", "abstract" : "Now in a special 25th anniversary edition and filled with brilliant wisdom and insights, Beyond Boredom and Anxiety offers a timeless introduction to the concept of flow and the scientific basis behind it\u2013all through the work of one of the field\u2032s great scientists, Mihaly Csikzentmihalyi. Through real\u2013life examples, discover how enjoyable activities provide a common experience\u2013a satisfying, often exhilarating, feeling of creative accomplishment and heightened functioning\u2013and under what conditions \u2032serious\u2032 work can also provide this intrinsic enjoyment.", "author" : [ { "dropping-particle" : "", "family" : "Csikszentmihalyi", "given" : "Mihaly", "non-dropping-particle" : "", "parse-names" : false, "suffix" : "" } ], "container-title" : "The Jossey-Bass Behavioral Science Series", "id" : "ITEM-1", "issued" : { "date-parts" : [ [ "1975" ] ] }, "page" : "231", "title" : "Beyond Boredom and Anxiety: Experiencing Flow in Work and Play", "type" : "article-journal" }, "uris" : [ "http://www.mendeley.com/documents/?uuid=57e9713b-0a47-42d7-92ed-2b4edca26d53" ] } ], "mendeley" : { "formattedCitation" : "(Csikszentmihalyi, 1975)", "plainTextFormattedCitation" : "(Csikszentmihalyi, 1975)", "previouslyFormattedCitation" : "(Csikszentmihalyi, 1975)" }, "properties" : { "noteIndex" : 0 }, "schema" : "https://github.com/citation-style-language/schema/raw/master/csl-citation.json" }</w:instrText>
      </w:r>
      <w:r w:rsidR="00497E22">
        <w:fldChar w:fldCharType="separate"/>
      </w:r>
      <w:r w:rsidR="00497E22" w:rsidRPr="00497E22">
        <w:rPr>
          <w:noProof/>
        </w:rPr>
        <w:t>(Csikszentmihalyi, 1975)</w:t>
      </w:r>
      <w:r w:rsidR="00497E22">
        <w:fldChar w:fldCharType="end"/>
      </w:r>
      <w:r w:rsidRPr="00C62E5A">
        <w:t xml:space="preserve"> and in addition to this you have the</w:t>
      </w:r>
      <w:r w:rsidR="009840CC">
        <w:t xml:space="preserve"> added</w:t>
      </w:r>
      <w:r w:rsidRPr="00C62E5A">
        <w:t xml:space="preserve"> </w:t>
      </w:r>
      <w:r w:rsidR="009840CC">
        <w:t xml:space="preserve">complexity </w:t>
      </w:r>
      <w:r w:rsidRPr="00C62E5A">
        <w:t>of</w:t>
      </w:r>
      <w:r w:rsidR="009840CC">
        <w:t xml:space="preserve"> developing a means to</w:t>
      </w:r>
      <w:r w:rsidRPr="00C62E5A">
        <w:t xml:space="preserve"> link the note back to the point in the recording </w:t>
      </w:r>
      <w:r w:rsidR="00305D59">
        <w:t>to which it relates</w:t>
      </w:r>
      <w:r w:rsidR="003D56B8">
        <w:t>.</w:t>
      </w:r>
      <w:r w:rsidRPr="00C62E5A">
        <w:t xml:space="preserve">  Highlighting parts of a recording to use </w:t>
      </w:r>
      <w:r w:rsidR="009A2AC1">
        <w:t xml:space="preserve">for </w:t>
      </w:r>
      <w:r w:rsidRPr="00C62E5A">
        <w:t>citations</w:t>
      </w:r>
      <w:r w:rsidR="009A2AC1">
        <w:t xml:space="preserve"> </w:t>
      </w:r>
      <w:proofErr w:type="gramStart"/>
      <w:r w:rsidR="009A2AC1">
        <w:t>at a later time</w:t>
      </w:r>
      <w:proofErr w:type="gramEnd"/>
      <w:r w:rsidRPr="00C62E5A">
        <w:t xml:space="preserve"> </w:t>
      </w:r>
      <w:r w:rsidR="009A2AC1">
        <w:t>can be</w:t>
      </w:r>
      <w:r w:rsidRPr="00C62E5A">
        <w:t xml:space="preserve"> </w:t>
      </w:r>
      <w:r w:rsidR="004F014A">
        <w:t xml:space="preserve">difficult </w:t>
      </w:r>
      <w:r w:rsidRPr="00C62E5A">
        <w:t xml:space="preserve">when you only have an audio stream.  </w:t>
      </w:r>
    </w:p>
    <w:p w14:paraId="443EB26F" w14:textId="30F386D7" w:rsidR="000D4670" w:rsidRPr="00C62E5A" w:rsidRDefault="000D4670" w:rsidP="00B02EFC">
      <w:r>
        <w:t>Since</w:t>
      </w:r>
      <w:r w:rsidR="00657ACD">
        <w:t xml:space="preserve"> one of the </w:t>
      </w:r>
      <w:r w:rsidR="00305D59">
        <w:t>target</w:t>
      </w:r>
      <w:r w:rsidR="00E12E55">
        <w:t xml:space="preserve"> </w:t>
      </w:r>
      <w:r w:rsidR="00657ACD">
        <w:t xml:space="preserve">groups </w:t>
      </w:r>
      <w:r w:rsidR="00305D59">
        <w:t xml:space="preserve">of </w:t>
      </w:r>
      <w:proofErr w:type="spellStart"/>
      <w:r>
        <w:t>SpokenText</w:t>
      </w:r>
      <w:proofErr w:type="spellEnd"/>
      <w:r>
        <w:t xml:space="preserve"> Reader</w:t>
      </w:r>
      <w:r w:rsidR="00305D59">
        <w:t xml:space="preserve"> </w:t>
      </w:r>
      <w:r w:rsidR="00657ACD">
        <w:t>is users with low or no vision</w:t>
      </w:r>
      <w:r w:rsidR="00305D59">
        <w:t>, its interface</w:t>
      </w:r>
      <w:r w:rsidR="00E12E55">
        <w:t xml:space="preserve"> </w:t>
      </w:r>
      <w:r w:rsidR="00657ACD">
        <w:t xml:space="preserve">and the design patterns used had to be fully accessible to both people who can see the interface with a moderate level of clarity and it needed to work for </w:t>
      </w:r>
      <w:r w:rsidR="00657ACD">
        <w:lastRenderedPageBreak/>
        <w:t xml:space="preserve">people who could not see the interface and </w:t>
      </w:r>
      <w:r w:rsidR="00202D55">
        <w:t>relationships</w:t>
      </w:r>
      <w:r w:rsidR="00657ACD">
        <w:t xml:space="preserve"> between controls at all.</w:t>
      </w:r>
      <w:r w:rsidR="00202D55">
        <w:t xml:space="preserve">  This was a huge challenge when it came to </w:t>
      </w:r>
      <w:proofErr w:type="gramStart"/>
      <w:r w:rsidR="00202D55">
        <w:t>designing</w:t>
      </w:r>
      <w:proofErr w:type="gramEnd"/>
      <w:r w:rsidR="00202D55">
        <w:t xml:space="preserve"> the user experience for </w:t>
      </w:r>
      <w:proofErr w:type="spellStart"/>
      <w:r w:rsidR="00202D55">
        <w:t>SpokenText</w:t>
      </w:r>
      <w:proofErr w:type="spellEnd"/>
      <w:r w:rsidR="00202D55">
        <w:t xml:space="preserve"> Reader.</w:t>
      </w:r>
      <w:r>
        <w:t xml:space="preserve"> </w:t>
      </w:r>
    </w:p>
    <w:p w14:paraId="34501947" w14:textId="6310C4EE" w:rsidR="00532BEC" w:rsidRPr="00C62E5A" w:rsidRDefault="00532BEC" w:rsidP="00B02EFC">
      <w:r w:rsidRPr="00C62E5A">
        <w:t xml:space="preserve">With </w:t>
      </w:r>
      <w:proofErr w:type="spellStart"/>
      <w:r w:rsidRPr="00C62E5A">
        <w:t>SpokenText</w:t>
      </w:r>
      <w:proofErr w:type="spellEnd"/>
      <w:r w:rsidRPr="00C62E5A">
        <w:t xml:space="preserve"> Reader</w:t>
      </w:r>
      <w:r w:rsidR="00305D59">
        <w:t>,</w:t>
      </w:r>
      <w:r w:rsidRPr="00C62E5A">
        <w:t xml:space="preserve"> users </w:t>
      </w:r>
      <w:r w:rsidR="0085290C">
        <w:t>can</w:t>
      </w:r>
      <w:r w:rsidRPr="00C62E5A">
        <w:t xml:space="preserve"> take notes and </w:t>
      </w:r>
      <w:r w:rsidR="0085290C">
        <w:t xml:space="preserve">annotate </w:t>
      </w:r>
      <w:r w:rsidRPr="00C62E5A">
        <w:t>sections</w:t>
      </w:r>
      <w:r w:rsidR="0085290C">
        <w:t xml:space="preserve"> of audio </w:t>
      </w:r>
      <w:r w:rsidRPr="00C62E5A">
        <w:t>to sight later when talking in class, writing papers or giving presentations.  And hopefully in so doing, help in a meaningful way, to reduce the gap between print disabled students and their non-disabled peers.</w:t>
      </w:r>
    </w:p>
    <w:p w14:paraId="7FE6812C" w14:textId="77777777" w:rsidR="008456D6" w:rsidRPr="00C62E5A" w:rsidRDefault="00F100CE" w:rsidP="00CA5363">
      <w:pPr>
        <w:pStyle w:val="Heading3"/>
      </w:pPr>
      <w:bookmarkStart w:id="3" w:name="_Toc456174300"/>
      <w:proofErr w:type="spellStart"/>
      <w:r>
        <w:t>SpokenText</w:t>
      </w:r>
      <w:proofErr w:type="spellEnd"/>
      <w:r>
        <w:t xml:space="preserve"> Reader p</w:t>
      </w:r>
      <w:r w:rsidR="008456D6" w:rsidRPr="00C62E5A">
        <w:t>rototype history</w:t>
      </w:r>
      <w:bookmarkEnd w:id="3"/>
    </w:p>
    <w:p w14:paraId="48F660A8" w14:textId="13866A26" w:rsidR="008456D6" w:rsidRPr="00C62E5A" w:rsidRDefault="008456D6" w:rsidP="00CA5363">
      <w:pPr>
        <w:ind w:firstLine="0"/>
      </w:pPr>
      <w:r w:rsidRPr="00C62E5A">
        <w:t xml:space="preserve">Starting in the summer of 2012, in preparation for </w:t>
      </w:r>
      <w:r w:rsidR="00111863">
        <w:t xml:space="preserve">my first master’s class I </w:t>
      </w:r>
      <w:r w:rsidRPr="00C62E5A">
        <w:t xml:space="preserve">started working on a very early prototype of </w:t>
      </w:r>
      <w:proofErr w:type="spellStart"/>
      <w:r w:rsidRPr="00C62E5A">
        <w:t>SpokenText</w:t>
      </w:r>
      <w:proofErr w:type="spellEnd"/>
      <w:r w:rsidRPr="00C62E5A">
        <w:t xml:space="preserve"> Reader.  This early prototype then evolved during this first course.  Upon using this initial prototype for </w:t>
      </w:r>
      <w:proofErr w:type="gramStart"/>
      <w:r w:rsidRPr="00C62E5A">
        <w:t>a period of time</w:t>
      </w:r>
      <w:proofErr w:type="gramEnd"/>
      <w:r w:rsidRPr="00C62E5A">
        <w:t xml:space="preserve"> and reflecting on its strengths and weaknesses</w:t>
      </w:r>
      <w:r w:rsidR="00305D59">
        <w:t>,</w:t>
      </w:r>
      <w:r w:rsidRPr="00C62E5A">
        <w:t xml:space="preserve"> </w:t>
      </w:r>
      <w:r w:rsidR="00B76C11">
        <w:t xml:space="preserve">I </w:t>
      </w:r>
      <w:r w:rsidR="00B76C11" w:rsidRPr="00C62E5A">
        <w:t>modified</w:t>
      </w:r>
      <w:r w:rsidRPr="00C62E5A">
        <w:t xml:space="preserve"> and made improvements to how the prototype functioned.    </w:t>
      </w:r>
      <w:r w:rsidR="003C6A0C">
        <w:t xml:space="preserve">I then </w:t>
      </w:r>
      <w:r w:rsidRPr="00C62E5A">
        <w:t xml:space="preserve">used the revised prototype for </w:t>
      </w:r>
      <w:r w:rsidR="003C6A0C">
        <w:t xml:space="preserve">my </w:t>
      </w:r>
      <w:r w:rsidRPr="00C62E5A">
        <w:t>own coursework</w:t>
      </w:r>
      <w:r w:rsidR="00361F09">
        <w:t xml:space="preserve">, which </w:t>
      </w:r>
      <w:r w:rsidR="00305D59">
        <w:t>I used on a daily basis to</w:t>
      </w:r>
      <w:r w:rsidR="00361F09">
        <w:t xml:space="preserve"> </w:t>
      </w:r>
      <w:r w:rsidRPr="00C62E5A">
        <w:t xml:space="preserve">accommodate </w:t>
      </w:r>
      <w:r w:rsidR="003C6A0C">
        <w:t>myself</w:t>
      </w:r>
      <w:r w:rsidRPr="00C62E5A">
        <w:t xml:space="preserve"> and make it</w:t>
      </w:r>
      <w:r w:rsidR="00361F09">
        <w:t xml:space="preserve"> </w:t>
      </w:r>
      <w:r w:rsidRPr="00C62E5A">
        <w:t xml:space="preserve">possible for </w:t>
      </w:r>
      <w:r w:rsidR="003C6A0C">
        <w:t>me</w:t>
      </w:r>
      <w:r w:rsidRPr="00C62E5A">
        <w:t xml:space="preserve"> to fully participate in </w:t>
      </w:r>
      <w:r w:rsidR="003C6A0C">
        <w:t xml:space="preserve">my </w:t>
      </w:r>
      <w:proofErr w:type="gramStart"/>
      <w:r w:rsidR="003C6A0C">
        <w:t>M</w:t>
      </w:r>
      <w:r w:rsidRPr="00C62E5A">
        <w:t>asters</w:t>
      </w:r>
      <w:proofErr w:type="gramEnd"/>
      <w:r w:rsidRPr="00C62E5A">
        <w:t xml:space="preserve"> courses. </w:t>
      </w:r>
    </w:p>
    <w:p w14:paraId="2EE6E79F" w14:textId="77777777" w:rsidR="008456D6" w:rsidRPr="00C62E5A" w:rsidRDefault="008456D6" w:rsidP="00CA5363">
      <w:r w:rsidRPr="00C62E5A">
        <w:t xml:space="preserve"> From time to time the refactoring </w:t>
      </w:r>
      <w:r w:rsidR="003C6A0C">
        <w:t xml:space="preserve">I </w:t>
      </w:r>
      <w:r w:rsidRPr="00C62E5A">
        <w:t xml:space="preserve">had to do to add new features or refactoring required by Apple to enable the application to be installed on a newer version of Apple’s mobile operating system iOS caused the application to break.  </w:t>
      </w:r>
      <w:proofErr w:type="gramStart"/>
      <w:r w:rsidRPr="00C62E5A">
        <w:t>Thus</w:t>
      </w:r>
      <w:proofErr w:type="gramEnd"/>
      <w:r w:rsidRPr="00C62E5A">
        <w:t xml:space="preserve"> making it not available to </w:t>
      </w:r>
      <w:r w:rsidR="003C6A0C">
        <w:t>me</w:t>
      </w:r>
      <w:r w:rsidRPr="00C62E5A">
        <w:t xml:space="preserve"> as a tool to accommodate </w:t>
      </w:r>
      <w:r w:rsidR="00C7777E">
        <w:t xml:space="preserve">my </w:t>
      </w:r>
      <w:r w:rsidRPr="00C62E5A">
        <w:t xml:space="preserve">needs. During these times </w:t>
      </w:r>
      <w:r w:rsidR="00DB0391">
        <w:t>I</w:t>
      </w:r>
      <w:r w:rsidRPr="00C62E5A">
        <w:t xml:space="preserve"> really missed having access to </w:t>
      </w:r>
      <w:proofErr w:type="spellStart"/>
      <w:r w:rsidRPr="00C62E5A">
        <w:t>SpokenText</w:t>
      </w:r>
      <w:proofErr w:type="spellEnd"/>
      <w:r w:rsidRPr="00C62E5A">
        <w:t xml:space="preserve"> Reader</w:t>
      </w:r>
      <w:r w:rsidR="00202D55">
        <w:t>,</w:t>
      </w:r>
      <w:r w:rsidRPr="00C62E5A">
        <w:t xml:space="preserve"> </w:t>
      </w:r>
      <w:r w:rsidR="00080A91" w:rsidRPr="00C62E5A">
        <w:t xml:space="preserve">which </w:t>
      </w:r>
      <w:r w:rsidR="00080A91">
        <w:t>provided</w:t>
      </w:r>
      <w:r w:rsidR="00202D55">
        <w:t xml:space="preserve"> me with encouragement that </w:t>
      </w:r>
      <w:r w:rsidR="00DB0391">
        <w:t>I</w:t>
      </w:r>
      <w:r w:rsidRPr="00C62E5A">
        <w:t xml:space="preserve"> </w:t>
      </w:r>
      <w:r w:rsidR="00202D55">
        <w:t>might be c</w:t>
      </w:r>
      <w:r w:rsidRPr="00C62E5A">
        <w:t>reating something that others might find of value.</w:t>
      </w:r>
    </w:p>
    <w:p w14:paraId="6B508963" w14:textId="490991DC" w:rsidR="008456D6" w:rsidRPr="00C62E5A" w:rsidRDefault="008456D6" w:rsidP="00CA5363">
      <w:r w:rsidRPr="00C62E5A">
        <w:lastRenderedPageBreak/>
        <w:t xml:space="preserve"> In 2014</w:t>
      </w:r>
      <w:r w:rsidR="00DB0391">
        <w:t>,</w:t>
      </w:r>
      <w:r w:rsidRPr="00C62E5A">
        <w:t xml:space="preserve"> </w:t>
      </w:r>
      <w:r w:rsidR="00DB0391">
        <w:t>I</w:t>
      </w:r>
      <w:r w:rsidRPr="00C62E5A">
        <w:t xml:space="preserve"> took a directed study where </w:t>
      </w:r>
      <w:r w:rsidR="000B2AD6">
        <w:t xml:space="preserve">I </w:t>
      </w:r>
      <w:r w:rsidRPr="00C62E5A">
        <w:t>explored and expanded the capabilities of the prototype, adding the ability to take audio, image and video notes</w:t>
      </w:r>
      <w:r w:rsidR="009E76D3">
        <w:t xml:space="preserve"> </w:t>
      </w:r>
      <w:r w:rsidRPr="00C62E5A">
        <w:t xml:space="preserve">in addition to the text notes which had been first developed.   </w:t>
      </w:r>
    </w:p>
    <w:p w14:paraId="0BB397E0" w14:textId="4C8151A6" w:rsidR="008456D6" w:rsidRPr="00C62E5A" w:rsidRDefault="000B2AD6" w:rsidP="00CA5363">
      <w:r>
        <w:t xml:space="preserve">It was at this point that I </w:t>
      </w:r>
      <w:r w:rsidR="008456D6" w:rsidRPr="00C62E5A">
        <w:t>had the idea to merge all of the note types into one note screen</w:t>
      </w:r>
      <w:r w:rsidR="00EA2A97">
        <w:t>, whereas</w:t>
      </w:r>
      <w:r w:rsidR="009E76D3">
        <w:t xml:space="preserve"> </w:t>
      </w:r>
      <w:r w:rsidR="008456D6" w:rsidRPr="00C62E5A">
        <w:t xml:space="preserve">originally </w:t>
      </w:r>
      <w:r>
        <w:t xml:space="preserve">I </w:t>
      </w:r>
      <w:r w:rsidR="008456D6" w:rsidRPr="00C62E5A">
        <w:t>thought that it would be best to take a text note separately from an image, sound or video note.   Seeing that there was a lot of similarity between the note types and that you would probably want to name or describe a clip, image, audio or video note,</w:t>
      </w:r>
      <w:r w:rsidR="006E67FD">
        <w:t xml:space="preserve"> I concluded </w:t>
      </w:r>
      <w:r w:rsidR="008456D6" w:rsidRPr="00C62E5A">
        <w:t>it wou</w:t>
      </w:r>
      <w:r w:rsidR="006E67FD">
        <w:t>ld be best to have one note type.  This change was implemented in my next round of iteration on the prototype and it</w:t>
      </w:r>
      <w:r w:rsidR="008456D6" w:rsidRPr="00C62E5A">
        <w:t xml:space="preserve"> greatly simplified the user interface.</w:t>
      </w:r>
    </w:p>
    <w:p w14:paraId="03D61810" w14:textId="77777777" w:rsidR="008456D6" w:rsidRDefault="008456D6" w:rsidP="00CA5363">
      <w:pPr>
        <w:pStyle w:val="Heading4"/>
      </w:pPr>
      <w:bookmarkStart w:id="4" w:name="_Toc456174301"/>
      <w:r w:rsidRPr="00C62E5A">
        <w:t>Initial prototype screenshots</w:t>
      </w:r>
      <w:bookmarkEnd w:id="4"/>
    </w:p>
    <w:p w14:paraId="4765CD51" w14:textId="097DF2E9" w:rsidR="00E67045" w:rsidRPr="00E67045" w:rsidRDefault="00E67045" w:rsidP="00CA5363">
      <w:pPr>
        <w:ind w:firstLine="0"/>
      </w:pPr>
      <w:r>
        <w:t xml:space="preserve">The following screen shots are from the initial prototype I created.  At this point you could only take a </w:t>
      </w:r>
      <w:proofErr w:type="gramStart"/>
      <w:r>
        <w:t>text based</w:t>
      </w:r>
      <w:proofErr w:type="gramEnd"/>
      <w:r>
        <w:t xml:space="preserve"> note synced to a point in the recording</w:t>
      </w:r>
      <w:r w:rsidR="00EA2A97">
        <w:t xml:space="preserve"> and</w:t>
      </w:r>
      <w:r>
        <w:t xml:space="preserve"> the annotation feature had not yet been added.</w:t>
      </w:r>
    </w:p>
    <w:p w14:paraId="27827C69" w14:textId="77777777" w:rsidR="008456D6" w:rsidRDefault="008456D6" w:rsidP="00CA5363">
      <w:pPr>
        <w:ind w:firstLine="0"/>
        <w:rPr>
          <w:rFonts w:ascii="Times New Roman" w:eastAsia="Times New Roman" w:hAnsi="Times New Roman"/>
          <w:snapToGrid w:val="0"/>
          <w:color w:val="000000"/>
          <w:w w:val="0"/>
          <w:sz w:val="0"/>
          <w:szCs w:val="0"/>
          <w:u w:color="000000"/>
          <w:bdr w:val="none" w:sz="0" w:space="0" w:color="000000"/>
          <w:shd w:val="clear" w:color="000000" w:fill="000000"/>
          <w:lang w:eastAsia="x-none" w:bidi="x-none"/>
        </w:rPr>
      </w:pPr>
      <w:r w:rsidRPr="00C62E5A">
        <w:rPr>
          <w:noProof/>
        </w:rPr>
        <w:drawing>
          <wp:inline distT="0" distB="0" distL="0" distR="0" wp14:anchorId="625DC348" wp14:editId="421994C5">
            <wp:extent cx="1645200" cy="2469600"/>
            <wp:effectExtent l="0" t="0" r="0" b="6985"/>
            <wp:docPr id="19" name="Picture 19" descr="C:\mark\0 - hci masters\past classes\HCIN 5200\final project\screenshots\IMG_2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ark\0 - hci masters\past classes\HCIN 5200\final project\screenshots\IMG_2681.PNG"/>
                    <pic:cNvPicPr>
                      <a:picLocks noChangeAspect="1" noChangeArrowheads="1"/>
                    </pic:cNvPicPr>
                  </pic:nvPicPr>
                  <pic:blipFill>
                    <a:blip r:embed="rId9" cstate="screen">
                      <a:extLst>
                        <a:ext uri="{28A0092B-C50C-407E-A947-70E740481C1C}">
                          <a14:useLocalDpi xmlns:a14="http://schemas.microsoft.com/office/drawing/2010/main" val="0"/>
                        </a:ext>
                      </a:extLst>
                    </a:blip>
                    <a:srcRect/>
                    <a:stretch>
                      <a:fillRect/>
                    </a:stretch>
                  </pic:blipFill>
                  <pic:spPr bwMode="auto">
                    <a:xfrm>
                      <a:off x="0" y="0"/>
                      <a:ext cx="1645200" cy="2469600"/>
                    </a:xfrm>
                    <a:prstGeom prst="rect">
                      <a:avLst/>
                    </a:prstGeom>
                    <a:noFill/>
                    <a:ln>
                      <a:noFill/>
                    </a:ln>
                  </pic:spPr>
                </pic:pic>
              </a:graphicData>
            </a:graphic>
          </wp:inline>
        </w:drawing>
      </w:r>
      <w:r w:rsidRPr="00C62E5A">
        <w:rPr>
          <w:rFonts w:ascii="Times New Roman" w:eastAsia="Times New Roman" w:hAnsi="Times New Roman"/>
          <w:snapToGrid w:val="0"/>
          <w:color w:val="000000"/>
          <w:w w:val="0"/>
          <w:sz w:val="0"/>
          <w:szCs w:val="0"/>
          <w:u w:color="000000"/>
          <w:bdr w:val="none" w:sz="0" w:space="0" w:color="000000"/>
          <w:shd w:val="clear" w:color="000000" w:fill="000000"/>
          <w:lang w:eastAsia="x-none" w:bidi="x-none"/>
        </w:rPr>
        <w:t xml:space="preserve"> </w:t>
      </w:r>
      <w:r w:rsidRPr="00C62E5A">
        <w:rPr>
          <w:noProof/>
        </w:rPr>
        <w:drawing>
          <wp:inline distT="0" distB="0" distL="0" distR="0" wp14:anchorId="6A6D2DD1" wp14:editId="7983AC79">
            <wp:extent cx="1645200" cy="2469600"/>
            <wp:effectExtent l="0" t="0" r="0" b="6985"/>
            <wp:docPr id="20" name="Picture 20" descr="C:\mark\0 - hci masters\past classes\5900\screen shots\5300\screenshots\IMG_26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ark\0 - hci masters\past classes\5900\screen shots\5300\screenshots\IMG_2688.PNG"/>
                    <pic:cNvPicPr>
                      <a:picLocks noChangeAspect="1" noChangeArrowheads="1"/>
                    </pic:cNvPicPr>
                  </pic:nvPicPr>
                  <pic:blipFill>
                    <a:blip r:embed="rId10" cstate="screen">
                      <a:extLst>
                        <a:ext uri="{28A0092B-C50C-407E-A947-70E740481C1C}">
                          <a14:useLocalDpi xmlns:a14="http://schemas.microsoft.com/office/drawing/2010/main" val="0"/>
                        </a:ext>
                      </a:extLst>
                    </a:blip>
                    <a:srcRect/>
                    <a:stretch>
                      <a:fillRect/>
                    </a:stretch>
                  </pic:blipFill>
                  <pic:spPr bwMode="auto">
                    <a:xfrm>
                      <a:off x="0" y="0"/>
                      <a:ext cx="1645200" cy="2469600"/>
                    </a:xfrm>
                    <a:prstGeom prst="rect">
                      <a:avLst/>
                    </a:prstGeom>
                    <a:noFill/>
                    <a:ln>
                      <a:noFill/>
                    </a:ln>
                  </pic:spPr>
                </pic:pic>
              </a:graphicData>
            </a:graphic>
          </wp:inline>
        </w:drawing>
      </w:r>
      <w:r w:rsidRPr="00C62E5A">
        <w:rPr>
          <w:rFonts w:ascii="Times New Roman" w:eastAsia="Times New Roman" w:hAnsi="Times New Roman"/>
          <w:snapToGrid w:val="0"/>
          <w:color w:val="000000"/>
          <w:w w:val="0"/>
          <w:sz w:val="0"/>
          <w:szCs w:val="0"/>
          <w:u w:color="000000"/>
          <w:bdr w:val="none" w:sz="0" w:space="0" w:color="000000"/>
          <w:shd w:val="clear" w:color="000000" w:fill="000000"/>
          <w:lang w:eastAsia="x-none" w:bidi="x-none"/>
        </w:rPr>
        <w:t xml:space="preserve"> </w:t>
      </w:r>
      <w:r w:rsidRPr="00C62E5A">
        <w:rPr>
          <w:rFonts w:ascii="Times New Roman" w:eastAsia="Times New Roman" w:hAnsi="Times New Roman"/>
          <w:noProof/>
          <w:snapToGrid w:val="0"/>
          <w:color w:val="000000"/>
          <w:w w:val="0"/>
          <w:sz w:val="0"/>
          <w:szCs w:val="0"/>
          <w:u w:color="000000"/>
          <w:bdr w:val="none" w:sz="0" w:space="0" w:color="000000"/>
          <w:shd w:val="clear" w:color="000000" w:fill="000000"/>
        </w:rPr>
        <w:drawing>
          <wp:inline distT="0" distB="0" distL="0" distR="0" wp14:anchorId="4B7CA055" wp14:editId="071FB8D2">
            <wp:extent cx="1645200" cy="2469600"/>
            <wp:effectExtent l="0" t="0" r="0" b="6985"/>
            <wp:docPr id="21" name="Picture 21" descr="C:\mark\0 - hci masters\past classes\5900\screen shots\5300\screenshots\IMG_2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mark\0 - hci masters\past classes\5900\screen shots\5300\screenshots\IMG_2691.PNG"/>
                    <pic:cNvPicPr>
                      <a:picLocks noChangeAspect="1" noChangeArrowheads="1"/>
                    </pic:cNvPicPr>
                  </pic:nvPicPr>
                  <pic:blipFill>
                    <a:blip r:embed="rId11" cstate="screen">
                      <a:extLst>
                        <a:ext uri="{28A0092B-C50C-407E-A947-70E740481C1C}">
                          <a14:useLocalDpi xmlns:a14="http://schemas.microsoft.com/office/drawing/2010/main" val="0"/>
                        </a:ext>
                      </a:extLst>
                    </a:blip>
                    <a:srcRect/>
                    <a:stretch>
                      <a:fillRect/>
                    </a:stretch>
                  </pic:blipFill>
                  <pic:spPr bwMode="auto">
                    <a:xfrm>
                      <a:off x="0" y="0"/>
                      <a:ext cx="1645200" cy="2469600"/>
                    </a:xfrm>
                    <a:prstGeom prst="rect">
                      <a:avLst/>
                    </a:prstGeom>
                    <a:noFill/>
                    <a:ln>
                      <a:noFill/>
                    </a:ln>
                  </pic:spPr>
                </pic:pic>
              </a:graphicData>
            </a:graphic>
          </wp:inline>
        </w:drawing>
      </w:r>
    </w:p>
    <w:p w14:paraId="53EB95C5" w14:textId="77777777" w:rsidR="00E67045" w:rsidRDefault="00E67045" w:rsidP="00CA5363">
      <w:pPr>
        <w:ind w:firstLine="0"/>
        <w:rPr>
          <w:rFonts w:ascii="Times New Roman" w:eastAsia="Times New Roman" w:hAnsi="Times New Roman"/>
          <w:snapToGrid w:val="0"/>
          <w:color w:val="000000"/>
          <w:w w:val="0"/>
          <w:sz w:val="0"/>
          <w:szCs w:val="0"/>
          <w:u w:color="000000"/>
          <w:bdr w:val="none" w:sz="0" w:space="0" w:color="000000"/>
          <w:shd w:val="clear" w:color="000000" w:fill="000000"/>
          <w:lang w:eastAsia="x-none" w:bidi="x-none"/>
        </w:rPr>
      </w:pPr>
    </w:p>
    <w:p w14:paraId="0FDD874D" w14:textId="77777777" w:rsidR="00E67045" w:rsidRDefault="00E67045" w:rsidP="00CA5363">
      <w:pPr>
        <w:ind w:firstLine="0"/>
        <w:rPr>
          <w:rFonts w:ascii="Times New Roman" w:eastAsia="Times New Roman" w:hAnsi="Times New Roman"/>
          <w:snapToGrid w:val="0"/>
          <w:color w:val="000000"/>
          <w:w w:val="0"/>
          <w:sz w:val="0"/>
          <w:szCs w:val="0"/>
          <w:u w:color="000000"/>
          <w:bdr w:val="none" w:sz="0" w:space="0" w:color="000000"/>
          <w:shd w:val="clear" w:color="000000" w:fill="000000"/>
          <w:lang w:eastAsia="x-none" w:bidi="x-none"/>
        </w:rPr>
      </w:pPr>
    </w:p>
    <w:p w14:paraId="409C5B8E" w14:textId="3347F6E9" w:rsidR="00E67045" w:rsidRPr="00C62E5A" w:rsidRDefault="00E67045" w:rsidP="00CA5363">
      <w:pPr>
        <w:pStyle w:val="Caption"/>
        <w:ind w:firstLine="0"/>
      </w:pPr>
      <w:r>
        <w:t xml:space="preserve">Figure </w:t>
      </w:r>
      <w:fldSimple w:instr=" SEQ Figure \* ARABIC ">
        <w:r w:rsidR="002A21BF">
          <w:rPr>
            <w:noProof/>
          </w:rPr>
          <w:t>2</w:t>
        </w:r>
      </w:fldSimple>
      <w:r>
        <w:t xml:space="preserve">: </w:t>
      </w:r>
      <w:r w:rsidRPr="009341CC">
        <w:t>Initial prototype screenshots</w:t>
      </w:r>
    </w:p>
    <w:p w14:paraId="49713479" w14:textId="77777777" w:rsidR="008456D6" w:rsidRDefault="008456D6" w:rsidP="00CA5363">
      <w:pPr>
        <w:pStyle w:val="Heading4"/>
      </w:pPr>
      <w:bookmarkStart w:id="5" w:name="_Toc456174302"/>
      <w:r w:rsidRPr="00C62E5A">
        <w:t>Second major revision prototype screenshots</w:t>
      </w:r>
      <w:bookmarkEnd w:id="5"/>
    </w:p>
    <w:p w14:paraId="16F6D04A" w14:textId="0F7B437B" w:rsidR="002C20DF" w:rsidRPr="002C20DF" w:rsidRDefault="002C20DF" w:rsidP="00CA5363">
      <w:pPr>
        <w:ind w:firstLine="0"/>
      </w:pPr>
      <w:r>
        <w:lastRenderedPageBreak/>
        <w:t xml:space="preserve">This revision saw some major changes to the user interface.  </w:t>
      </w:r>
      <w:proofErr w:type="spellStart"/>
      <w:r>
        <w:t>SpokenText</w:t>
      </w:r>
      <w:proofErr w:type="spellEnd"/>
      <w:r>
        <w:t xml:space="preserve"> Reader now contained the ability to annotate</w:t>
      </w:r>
      <w:r w:rsidR="00D01ED9">
        <w:t xml:space="preserve"> audio</w:t>
      </w:r>
      <w:r>
        <w:t xml:space="preserve"> files</w:t>
      </w:r>
      <w:r w:rsidR="00D01ED9">
        <w:t xml:space="preserve">, </w:t>
      </w:r>
      <w:r>
        <w:t xml:space="preserve">the </w:t>
      </w:r>
      <w:r w:rsidR="000069D2">
        <w:t>“</w:t>
      </w:r>
      <w:r>
        <w:t>Swipe me</w:t>
      </w:r>
      <w:r w:rsidR="000069D2">
        <w:t>”</w:t>
      </w:r>
      <w:r>
        <w:t xml:space="preserve"> </w:t>
      </w:r>
      <w:r w:rsidR="00D01ED9">
        <w:t>controller</w:t>
      </w:r>
      <w:r>
        <w:t xml:space="preserve"> was added</w:t>
      </w:r>
      <w:r w:rsidR="00D01ED9">
        <w:t xml:space="preserve"> which lets you control the key features of </w:t>
      </w:r>
      <w:proofErr w:type="spellStart"/>
      <w:r w:rsidR="00D01ED9">
        <w:t>SpokenText</w:t>
      </w:r>
      <w:proofErr w:type="spellEnd"/>
      <w:r w:rsidR="00D01ED9">
        <w:t xml:space="preserve"> Reader using gestures </w:t>
      </w:r>
      <w:r>
        <w:t>and the menu system was update</w:t>
      </w:r>
      <w:r w:rsidR="00D01ED9">
        <w:t>d</w:t>
      </w:r>
      <w:r>
        <w:t xml:space="preserve"> to be more in keeping with modern mobile phone applications. </w:t>
      </w:r>
    </w:p>
    <w:p w14:paraId="15A1618E" w14:textId="77777777" w:rsidR="008456D6" w:rsidRDefault="008456D6" w:rsidP="00CA5363">
      <w:pPr>
        <w:ind w:firstLine="0"/>
      </w:pPr>
      <w:r w:rsidRPr="00C62E5A">
        <w:rPr>
          <w:noProof/>
        </w:rPr>
        <w:drawing>
          <wp:inline distT="0" distB="0" distL="0" distR="0" wp14:anchorId="6701FEE4" wp14:editId="529C7048">
            <wp:extent cx="1645200" cy="2923200"/>
            <wp:effectExtent l="0" t="0" r="0" b="0"/>
            <wp:docPr id="22" name="Picture 22" descr="C:\mark\0 - hci masters\past classes\5900\screen shots\IMG_7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ark\0 - hci masters\past classes\5900\screen shots\IMG_7058.PNG"/>
                    <pic:cNvPicPr>
                      <a:picLocks noChangeAspect="1" noChangeArrowheads="1"/>
                    </pic:cNvPicPr>
                  </pic:nvPicPr>
                  <pic:blipFill>
                    <a:blip r:embed="rId12" cstate="screen">
                      <a:extLst>
                        <a:ext uri="{28A0092B-C50C-407E-A947-70E740481C1C}">
                          <a14:useLocalDpi xmlns:a14="http://schemas.microsoft.com/office/drawing/2010/main" val="0"/>
                        </a:ext>
                      </a:extLst>
                    </a:blip>
                    <a:srcRect/>
                    <a:stretch>
                      <a:fillRect/>
                    </a:stretch>
                  </pic:blipFill>
                  <pic:spPr bwMode="auto">
                    <a:xfrm>
                      <a:off x="0" y="0"/>
                      <a:ext cx="1645200" cy="2923200"/>
                    </a:xfrm>
                    <a:prstGeom prst="rect">
                      <a:avLst/>
                    </a:prstGeom>
                    <a:noFill/>
                    <a:ln>
                      <a:noFill/>
                    </a:ln>
                  </pic:spPr>
                </pic:pic>
              </a:graphicData>
            </a:graphic>
          </wp:inline>
        </w:drawing>
      </w:r>
      <w:r w:rsidRPr="00C62E5A">
        <w:rPr>
          <w:noProof/>
        </w:rPr>
        <w:drawing>
          <wp:inline distT="0" distB="0" distL="0" distR="0" wp14:anchorId="568C52DF" wp14:editId="6054113F">
            <wp:extent cx="1645200" cy="2923200"/>
            <wp:effectExtent l="0" t="0" r="0" b="0"/>
            <wp:docPr id="33" name="Picture 33" descr="C:\mark\0 - hci masters\past classes\5900\screen shots\IMG_7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mark\0 - hci masters\past classes\5900\screen shots\IMG_7113.PNG"/>
                    <pic:cNvPicPr>
                      <a:picLocks noChangeAspect="1" noChangeArrowheads="1"/>
                    </pic:cNvPicPr>
                  </pic:nvPicPr>
                  <pic:blipFill>
                    <a:blip r:embed="rId13" cstate="screen">
                      <a:extLst>
                        <a:ext uri="{28A0092B-C50C-407E-A947-70E740481C1C}">
                          <a14:useLocalDpi xmlns:a14="http://schemas.microsoft.com/office/drawing/2010/main" val="0"/>
                        </a:ext>
                      </a:extLst>
                    </a:blip>
                    <a:srcRect/>
                    <a:stretch>
                      <a:fillRect/>
                    </a:stretch>
                  </pic:blipFill>
                  <pic:spPr bwMode="auto">
                    <a:xfrm>
                      <a:off x="0" y="0"/>
                      <a:ext cx="1645200" cy="2923200"/>
                    </a:xfrm>
                    <a:prstGeom prst="rect">
                      <a:avLst/>
                    </a:prstGeom>
                    <a:noFill/>
                    <a:ln>
                      <a:noFill/>
                    </a:ln>
                  </pic:spPr>
                </pic:pic>
              </a:graphicData>
            </a:graphic>
          </wp:inline>
        </w:drawing>
      </w:r>
    </w:p>
    <w:p w14:paraId="6B2840AD" w14:textId="32FD5A6C" w:rsidR="002C20DF" w:rsidRPr="00C62E5A" w:rsidRDefault="002C20DF" w:rsidP="00CA5363">
      <w:pPr>
        <w:pStyle w:val="Caption"/>
        <w:ind w:firstLine="0"/>
      </w:pPr>
      <w:r>
        <w:t xml:space="preserve">Figure </w:t>
      </w:r>
      <w:fldSimple w:instr=" SEQ Figure \* ARABIC ">
        <w:r w:rsidR="002A21BF">
          <w:rPr>
            <w:noProof/>
          </w:rPr>
          <w:t>3</w:t>
        </w:r>
      </w:fldSimple>
      <w:r>
        <w:t xml:space="preserve">:  </w:t>
      </w:r>
      <w:r w:rsidRPr="00D936E3">
        <w:t>Second major revision prototype screenshots</w:t>
      </w:r>
    </w:p>
    <w:p w14:paraId="0246209E" w14:textId="77777777" w:rsidR="008456D6" w:rsidRDefault="008456D6" w:rsidP="00CA5363">
      <w:pPr>
        <w:pStyle w:val="Heading4"/>
      </w:pPr>
      <w:bookmarkStart w:id="6" w:name="_Toc456174303"/>
      <w:r w:rsidRPr="00C62E5A">
        <w:t>Screenshots of final revision of prototype before changes made for usability testing</w:t>
      </w:r>
      <w:bookmarkEnd w:id="6"/>
      <w:r w:rsidRPr="00C62E5A">
        <w:t xml:space="preserve"> </w:t>
      </w:r>
    </w:p>
    <w:p w14:paraId="575DF2F0" w14:textId="1FBE4B60" w:rsidR="00D01ED9" w:rsidRPr="00D01ED9" w:rsidRDefault="00D01ED9" w:rsidP="00B02EFC">
      <w:pPr>
        <w:ind w:firstLine="0"/>
      </w:pPr>
      <w:r>
        <w:t xml:space="preserve">This revision had only minor changes.  The play button at the bottom of the screen was removed.  And the rewind 10 seconds and fast forward 15 </w:t>
      </w:r>
      <w:r w:rsidR="00425D1F">
        <w:t>seconds</w:t>
      </w:r>
      <w:r>
        <w:t xml:space="preserve"> buttons were enlarged to fill the space</w:t>
      </w:r>
      <w:r w:rsidR="000069D2">
        <w:t xml:space="preserve"> to</w:t>
      </w:r>
      <w:r w:rsidR="0082129B">
        <w:t xml:space="preserve"> create a w</w:t>
      </w:r>
      <w:r w:rsidR="000069D2">
        <w:t>ell a balanced aesthetical look</w:t>
      </w:r>
      <w:r>
        <w:t>.</w:t>
      </w:r>
    </w:p>
    <w:p w14:paraId="4A3DBB1A" w14:textId="77777777" w:rsidR="008456D6" w:rsidRDefault="008456D6" w:rsidP="00B02EFC">
      <w:pPr>
        <w:ind w:firstLine="0"/>
      </w:pPr>
      <w:r w:rsidRPr="00C62E5A">
        <w:rPr>
          <w:noProof/>
        </w:rPr>
        <w:lastRenderedPageBreak/>
        <w:drawing>
          <wp:inline distT="0" distB="0" distL="0" distR="0" wp14:anchorId="14268EBB" wp14:editId="263E648A">
            <wp:extent cx="1645200" cy="2923200"/>
            <wp:effectExtent l="0" t="0" r="0" b="0"/>
            <wp:docPr id="36" name="Picture 36" descr="C:\mark\0 - hci masters\past classes\5900\final report\prototype images\IMG_75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ark\0 - hci masters\past classes\5900\final report\prototype images\IMG_7596.PNG"/>
                    <pic:cNvPicPr>
                      <a:picLocks noChangeAspect="1" noChangeArrowheads="1"/>
                    </pic:cNvPicPr>
                  </pic:nvPicPr>
                  <pic:blipFill>
                    <a:blip r:embed="rId14" cstate="screen">
                      <a:extLst>
                        <a:ext uri="{28A0092B-C50C-407E-A947-70E740481C1C}">
                          <a14:useLocalDpi xmlns:a14="http://schemas.microsoft.com/office/drawing/2010/main" val="0"/>
                        </a:ext>
                      </a:extLst>
                    </a:blip>
                    <a:srcRect/>
                    <a:stretch>
                      <a:fillRect/>
                    </a:stretch>
                  </pic:blipFill>
                  <pic:spPr bwMode="auto">
                    <a:xfrm>
                      <a:off x="0" y="0"/>
                      <a:ext cx="1645200" cy="2923200"/>
                    </a:xfrm>
                    <a:prstGeom prst="rect">
                      <a:avLst/>
                    </a:prstGeom>
                    <a:noFill/>
                    <a:ln>
                      <a:noFill/>
                    </a:ln>
                  </pic:spPr>
                </pic:pic>
              </a:graphicData>
            </a:graphic>
          </wp:inline>
        </w:drawing>
      </w:r>
    </w:p>
    <w:p w14:paraId="3D3FC417" w14:textId="69421EB7" w:rsidR="00D01ED9" w:rsidRPr="00C62E5A" w:rsidRDefault="00B02B61" w:rsidP="00B02EFC">
      <w:pPr>
        <w:pStyle w:val="Caption"/>
        <w:ind w:firstLine="0"/>
      </w:pPr>
      <w:r>
        <w:t xml:space="preserve">Figure </w:t>
      </w:r>
      <w:fldSimple w:instr=" SEQ Figure \* ARABIC ">
        <w:r w:rsidR="002A21BF">
          <w:rPr>
            <w:noProof/>
          </w:rPr>
          <w:t>4</w:t>
        </w:r>
      </w:fldSimple>
      <w:r>
        <w:t>: F</w:t>
      </w:r>
      <w:r w:rsidRPr="00741E75">
        <w:t>inal revision of prototype before changes made for usability testing</w:t>
      </w:r>
    </w:p>
    <w:p w14:paraId="5252728F" w14:textId="77777777" w:rsidR="008456D6" w:rsidRPr="00C62E5A" w:rsidRDefault="008456D6" w:rsidP="00B02EFC">
      <w:pPr>
        <w:pStyle w:val="Heading4"/>
      </w:pPr>
      <w:bookmarkStart w:id="7" w:name="_Toc456174304"/>
      <w:r w:rsidRPr="00C62E5A">
        <w:t>Technology used to create the prototype</w:t>
      </w:r>
      <w:bookmarkEnd w:id="7"/>
      <w:r w:rsidRPr="00C62E5A">
        <w:t xml:space="preserve">  </w:t>
      </w:r>
    </w:p>
    <w:p w14:paraId="4001A760" w14:textId="77777777" w:rsidR="008456D6" w:rsidRPr="00C62E5A" w:rsidRDefault="008456D6" w:rsidP="00B02EFC">
      <w:pPr>
        <w:ind w:firstLine="0"/>
      </w:pPr>
      <w:proofErr w:type="spellStart"/>
      <w:r w:rsidRPr="00C62E5A">
        <w:t>SpokenText</w:t>
      </w:r>
      <w:proofErr w:type="spellEnd"/>
      <w:r w:rsidRPr="00C62E5A">
        <w:t xml:space="preserve"> Reader is a hybrid application.    It uses Apaches Cordova framework which allows developers to create cross platform HTML and JavaScript based applications which can be installed onto a </w:t>
      </w:r>
      <w:r w:rsidR="008F0EB8" w:rsidRPr="00C62E5A">
        <w:t>user’s</w:t>
      </w:r>
      <w:r w:rsidR="008F0EB8">
        <w:t xml:space="preserve"> </w:t>
      </w:r>
      <w:r w:rsidR="008F0EB8" w:rsidRPr="00C62E5A">
        <w:t>mobile</w:t>
      </w:r>
      <w:r w:rsidR="008F0EB8">
        <w:t xml:space="preserve"> </w:t>
      </w:r>
      <w:r w:rsidRPr="00C62E5A">
        <w:t>device or placed into an App Store and downloaded to a user’s device.  Applications built this way can look very similar to a native application built for a given platform.</w:t>
      </w:r>
      <w:r w:rsidR="008F0EB8">
        <w:t xml:space="preserve">  </w:t>
      </w:r>
      <w:r w:rsidR="008F0EB8" w:rsidRPr="00C62E5A">
        <w:t>Cordova</w:t>
      </w:r>
      <w:r w:rsidR="008F0EB8">
        <w:t xml:space="preserve"> supports many</w:t>
      </w:r>
      <w:r w:rsidR="00913233">
        <w:t xml:space="preserve"> mobile </w:t>
      </w:r>
      <w:r w:rsidR="008F0EB8">
        <w:t>platforms</w:t>
      </w:r>
      <w:r w:rsidR="00EA2A97">
        <w:t>,</w:t>
      </w:r>
      <w:r w:rsidR="008F0EB8">
        <w:t xml:space="preserve"> but for this project just the functionality relevant to Apple iOS was used.</w:t>
      </w:r>
    </w:p>
    <w:p w14:paraId="1A7ED609" w14:textId="77777777" w:rsidR="008456D6" w:rsidRPr="00C62E5A" w:rsidRDefault="008456D6" w:rsidP="00B02EFC">
      <w:proofErr w:type="spellStart"/>
      <w:r w:rsidRPr="00C62E5A">
        <w:t>JQuery</w:t>
      </w:r>
      <w:proofErr w:type="spellEnd"/>
      <w:r w:rsidRPr="00C62E5A">
        <w:t xml:space="preserve"> and </w:t>
      </w:r>
      <w:proofErr w:type="spellStart"/>
      <w:r w:rsidRPr="00C62E5A">
        <w:t>JQuery</w:t>
      </w:r>
      <w:proofErr w:type="spellEnd"/>
      <w:r w:rsidRPr="00C62E5A">
        <w:t xml:space="preserve"> mobile</w:t>
      </w:r>
      <w:r w:rsidR="00F827AE">
        <w:t xml:space="preserve"> JavaScript libraries </w:t>
      </w:r>
      <w:r w:rsidRPr="00C62E5A">
        <w:t>w</w:t>
      </w:r>
      <w:r w:rsidR="00913233">
        <w:t>ere</w:t>
      </w:r>
      <w:r w:rsidRPr="00C62E5A">
        <w:t xml:space="preserve"> used to give the interface a more native look and feel.  Numerus </w:t>
      </w:r>
      <w:proofErr w:type="gramStart"/>
      <w:r w:rsidRPr="00C62E5A">
        <w:t>jQuery based</w:t>
      </w:r>
      <w:proofErr w:type="gramEnd"/>
      <w:r w:rsidRPr="00C62E5A">
        <w:t xml:space="preserve"> helper libraries were used to ease and speed up the development of the</w:t>
      </w:r>
      <w:r w:rsidR="00913233">
        <w:t xml:space="preserve"> prototype</w:t>
      </w:r>
      <w:r w:rsidRPr="00C62E5A">
        <w:t xml:space="preserve">.   </w:t>
      </w:r>
    </w:p>
    <w:p w14:paraId="0EE5C7AD" w14:textId="77777777" w:rsidR="008456D6" w:rsidRPr="00C62E5A" w:rsidRDefault="008456D6" w:rsidP="00B02EFC">
      <w:r w:rsidRPr="00C62E5A">
        <w:t xml:space="preserve">Once the HTML and JavaScript code was ready to be tested on an iOS device it was placed into a Cordova project and compiled using </w:t>
      </w:r>
      <w:proofErr w:type="spellStart"/>
      <w:r w:rsidR="00B1711D" w:rsidRPr="00C62E5A">
        <w:t>Xcode</w:t>
      </w:r>
      <w:proofErr w:type="spellEnd"/>
      <w:r w:rsidRPr="00C62E5A">
        <w:t xml:space="preserve"> running on an Apple Mac Book Air.  </w:t>
      </w:r>
      <w:proofErr w:type="spellStart"/>
      <w:r w:rsidRPr="00C62E5A">
        <w:t>Xcode</w:t>
      </w:r>
      <w:proofErr w:type="spellEnd"/>
      <w:r w:rsidRPr="00C62E5A">
        <w:t xml:space="preserve"> took care of installing the compiled application on to the iPhone used for testing during development.   </w:t>
      </w:r>
    </w:p>
    <w:p w14:paraId="2029F85D" w14:textId="77777777" w:rsidR="008456D6" w:rsidRPr="00C62E5A" w:rsidRDefault="008456D6" w:rsidP="00B02EFC">
      <w:r w:rsidRPr="00C62E5A">
        <w:lastRenderedPageBreak/>
        <w:t xml:space="preserve">REST API’s were developed for SpokenText.net.  These were specifically designed for and to be used by </w:t>
      </w:r>
      <w:proofErr w:type="spellStart"/>
      <w:r w:rsidRPr="00C62E5A">
        <w:t>SpokenText</w:t>
      </w:r>
      <w:proofErr w:type="spellEnd"/>
      <w:r w:rsidRPr="00C62E5A">
        <w:t xml:space="preserve"> Reader.  These API’s allowed </w:t>
      </w:r>
      <w:proofErr w:type="spellStart"/>
      <w:r w:rsidRPr="00C62E5A">
        <w:t>SpokenText</w:t>
      </w:r>
      <w:proofErr w:type="spellEnd"/>
      <w:r w:rsidRPr="00C62E5A">
        <w:t xml:space="preserve"> Reader to access a user’s account and determine which recordings were ready to be downloaded to </w:t>
      </w:r>
      <w:proofErr w:type="spellStart"/>
      <w:r w:rsidRPr="00C62E5A">
        <w:t>SpokenText</w:t>
      </w:r>
      <w:proofErr w:type="spellEnd"/>
      <w:r w:rsidRPr="00C62E5A">
        <w:t xml:space="preserve"> Reader via the download functionality built into </w:t>
      </w:r>
      <w:proofErr w:type="spellStart"/>
      <w:r w:rsidRPr="00C62E5A">
        <w:t>SpokenText</w:t>
      </w:r>
      <w:proofErr w:type="spellEnd"/>
      <w:r w:rsidRPr="00C62E5A">
        <w:t xml:space="preserve"> Reader.</w:t>
      </w:r>
    </w:p>
    <w:p w14:paraId="0529CA53" w14:textId="77777777" w:rsidR="008456D6" w:rsidRPr="00C62E5A" w:rsidRDefault="008456D6" w:rsidP="00B02EFC">
      <w:r w:rsidRPr="00C62E5A">
        <w:t>Source code for the project was kept in a GIT repository during development to allow for eas</w:t>
      </w:r>
      <w:r w:rsidR="00813374">
        <w:t>y role back and code development.</w:t>
      </w:r>
      <w:r w:rsidRPr="00C62E5A">
        <w:t xml:space="preserve"> </w:t>
      </w:r>
    </w:p>
    <w:p w14:paraId="2F439105" w14:textId="77777777" w:rsidR="008456D6" w:rsidRPr="00C62E5A" w:rsidRDefault="008456D6" w:rsidP="00B02EFC">
      <w:pPr>
        <w:pStyle w:val="Heading4"/>
      </w:pPr>
      <w:bookmarkStart w:id="8" w:name="_Toc456174305"/>
      <w:r w:rsidRPr="00C62E5A">
        <w:t>Why I used these technologies to create the prototype</w:t>
      </w:r>
      <w:bookmarkEnd w:id="8"/>
      <w:r w:rsidRPr="00C62E5A">
        <w:t xml:space="preserve">  </w:t>
      </w:r>
    </w:p>
    <w:p w14:paraId="4E1F2F81" w14:textId="77777777" w:rsidR="008456D6" w:rsidRPr="00C62E5A" w:rsidRDefault="008456D6" w:rsidP="00B02EFC">
      <w:pPr>
        <w:ind w:firstLine="0"/>
      </w:pPr>
      <w:r w:rsidRPr="00C62E5A">
        <w:t>When I started this prototype in 2012, Objective C was the language Apple officially supported for iOS developers to use, but it is very complex, time consuming to learn and it does not lend itself to quickly trying out ideas and making changes.</w:t>
      </w:r>
    </w:p>
    <w:p w14:paraId="1D6E34AB" w14:textId="740FCF99" w:rsidR="008456D6" w:rsidRPr="00C62E5A" w:rsidRDefault="000D49A6" w:rsidP="00B02EFC">
      <w:r>
        <w:t xml:space="preserve">With a background in </w:t>
      </w:r>
      <w:r w:rsidR="008456D6" w:rsidRPr="00C62E5A">
        <w:t>web development technologies such as HTML, JavaScript and PHP</w:t>
      </w:r>
      <w:r w:rsidR="00EA2A97">
        <w:t>,</w:t>
      </w:r>
      <w:r w:rsidR="008456D6" w:rsidRPr="00C62E5A">
        <w:t xml:space="preserve"> </w:t>
      </w:r>
      <w:r>
        <w:t>it was much easier to work with these</w:t>
      </w:r>
      <w:r w:rsidR="00F236C1">
        <w:t xml:space="preserve"> technologies.  </w:t>
      </w:r>
      <w:r w:rsidR="008456D6" w:rsidRPr="00C62E5A">
        <w:t xml:space="preserve"> </w:t>
      </w:r>
      <w:r>
        <w:t xml:space="preserve">It is for the </w:t>
      </w:r>
      <w:proofErr w:type="gramStart"/>
      <w:r w:rsidR="00EA2A97">
        <w:t xml:space="preserve">aforementioned </w:t>
      </w:r>
      <w:r w:rsidR="008456D6" w:rsidRPr="00C62E5A">
        <w:t>reasons</w:t>
      </w:r>
      <w:proofErr w:type="gramEnd"/>
      <w:r w:rsidR="008456D6" w:rsidRPr="00C62E5A">
        <w:t xml:space="preserve"> that I chose to build the prototype using programing languages</w:t>
      </w:r>
      <w:r w:rsidR="00EA2A97">
        <w:t>,</w:t>
      </w:r>
      <w:r w:rsidR="008456D6" w:rsidRPr="00C62E5A">
        <w:t xml:space="preserve"> which I was already familiar</w:t>
      </w:r>
      <w:r w:rsidR="00B76BF0">
        <w:t xml:space="preserve"> with</w:t>
      </w:r>
      <w:r w:rsidR="008456D6" w:rsidRPr="00C62E5A">
        <w:t>.</w:t>
      </w:r>
    </w:p>
    <w:p w14:paraId="27E73E91" w14:textId="77777777" w:rsidR="008456D6" w:rsidRPr="00C62E5A" w:rsidRDefault="008456D6" w:rsidP="00B02EFC">
      <w:pPr>
        <w:pStyle w:val="Heading4"/>
      </w:pPr>
      <w:bookmarkStart w:id="9" w:name="_Toc456174306"/>
      <w:r w:rsidRPr="00C62E5A">
        <w:t>Prototype development process</w:t>
      </w:r>
      <w:bookmarkEnd w:id="9"/>
    </w:p>
    <w:p w14:paraId="6D580E39" w14:textId="77777777" w:rsidR="008456D6" w:rsidRPr="00C62E5A" w:rsidRDefault="008456D6" w:rsidP="00B02EFC">
      <w:pPr>
        <w:ind w:firstLine="0"/>
      </w:pPr>
      <w:r w:rsidRPr="00C62E5A">
        <w:t xml:space="preserve">One main benefit of the approach taken to develop this prototype was that </w:t>
      </w:r>
      <w:r w:rsidR="00CA5463">
        <w:t xml:space="preserve">much of the </w:t>
      </w:r>
      <w:r w:rsidRPr="00C62E5A">
        <w:t>development could be done just using a text editor and the</w:t>
      </w:r>
      <w:r w:rsidR="00EC3D7D">
        <w:t xml:space="preserve"> Google</w:t>
      </w:r>
      <w:r w:rsidRPr="00C62E5A">
        <w:t xml:space="preserve"> Chrome web browser.  There was no need to compile the application every time you wanted to determine if the last piece of code you added was functioning as intended.   This saved a lot of time during the initial stages of developing the prototype. </w:t>
      </w:r>
    </w:p>
    <w:p w14:paraId="6626A0D5" w14:textId="2D7E0410" w:rsidR="008456D6" w:rsidRPr="00C62E5A" w:rsidRDefault="008456D6" w:rsidP="00B02EFC">
      <w:pPr>
        <w:ind w:firstLine="0"/>
      </w:pPr>
      <w:r w:rsidRPr="00C62E5A">
        <w:tab/>
        <w:t xml:space="preserve">When it came time to developing the code to download recordings or to take pictures, video or audio to be added to a note the process changed and the code </w:t>
      </w:r>
      <w:r w:rsidR="00CA5463">
        <w:t>had</w:t>
      </w:r>
      <w:r w:rsidRPr="00C62E5A">
        <w:t xml:space="preserve"> to be </w:t>
      </w:r>
      <w:r w:rsidR="005D2401">
        <w:lastRenderedPageBreak/>
        <w:t xml:space="preserve">compiled </w:t>
      </w:r>
      <w:r w:rsidRPr="00C62E5A">
        <w:t xml:space="preserve">every time using </w:t>
      </w:r>
      <w:proofErr w:type="spellStart"/>
      <w:r w:rsidRPr="00C62E5A">
        <w:t>Xcode</w:t>
      </w:r>
      <w:proofErr w:type="spellEnd"/>
      <w:r w:rsidRPr="00C62E5A">
        <w:t xml:space="preserve">.  This was a very slow and </w:t>
      </w:r>
      <w:proofErr w:type="gramStart"/>
      <w:r w:rsidRPr="00C62E5A">
        <w:t>time consuming</w:t>
      </w:r>
      <w:proofErr w:type="gramEnd"/>
      <w:r w:rsidRPr="00C62E5A">
        <w:t xml:space="preserve"> process</w:t>
      </w:r>
      <w:r w:rsidR="000D49A6">
        <w:t>, which was</w:t>
      </w:r>
      <w:r w:rsidR="00CF5407">
        <w:t>, m</w:t>
      </w:r>
      <w:r w:rsidRPr="00C62E5A">
        <w:t>ade worse by the lack of integrated support for HTML and JavaScript based Cor</w:t>
      </w:r>
      <w:r w:rsidR="00CA5463">
        <w:t xml:space="preserve">dova applications with in </w:t>
      </w:r>
      <w:proofErr w:type="spellStart"/>
      <w:r w:rsidR="00CA5463">
        <w:t>Xcode</w:t>
      </w:r>
      <w:proofErr w:type="spellEnd"/>
      <w:r w:rsidR="00C81D2F">
        <w:t>.</w:t>
      </w:r>
      <w:r w:rsidR="00CA5463">
        <w:t xml:space="preserve"> </w:t>
      </w:r>
    </w:p>
    <w:p w14:paraId="72F4FC98" w14:textId="539FAC21" w:rsidR="008456D6" w:rsidRPr="00C62E5A" w:rsidRDefault="008456D6" w:rsidP="00B02EFC">
      <w:pPr>
        <w:pStyle w:val="Heading4"/>
      </w:pPr>
      <w:bookmarkStart w:id="10" w:name="_Toc456174307"/>
      <w:r w:rsidRPr="00C62E5A">
        <w:t>Strengths of this prototyping technology</w:t>
      </w:r>
      <w:r w:rsidR="00D077AE">
        <w:t xml:space="preserve"> </w:t>
      </w:r>
      <w:bookmarkEnd w:id="10"/>
    </w:p>
    <w:p w14:paraId="3B8B3EAB" w14:textId="35A8F136" w:rsidR="008456D6" w:rsidRPr="00C62E5A" w:rsidRDefault="008456D6" w:rsidP="00B02EFC">
      <w:pPr>
        <w:ind w:firstLine="0"/>
      </w:pPr>
      <w:r w:rsidRPr="00C62E5A">
        <w:t>This prototyping approach based around a hybrid application had a lower initial learning curve th</w:t>
      </w:r>
      <w:r w:rsidR="00D077AE">
        <w:t>a</w:t>
      </w:r>
      <w:r w:rsidRPr="00C62E5A">
        <w:t xml:space="preserve">n learning Objective C Apples language for native application development.  </w:t>
      </w:r>
    </w:p>
    <w:p w14:paraId="67EFEBE1" w14:textId="7013514C" w:rsidR="008456D6" w:rsidRPr="00C62E5A" w:rsidRDefault="008456D6" w:rsidP="00B02EFC">
      <w:r w:rsidRPr="00C62E5A">
        <w:t>In many ways it was very fast to try out new ideas since I could find librar</w:t>
      </w:r>
      <w:r w:rsidR="00D077AE">
        <w:t xml:space="preserve">ies </w:t>
      </w:r>
      <w:r w:rsidRPr="00C62E5A">
        <w:t xml:space="preserve">which could be easily integrated and tested in a web browser without having to compile the application </w:t>
      </w:r>
      <w:proofErr w:type="gramStart"/>
      <w:r w:rsidRPr="00C62E5A">
        <w:t>over and over again</w:t>
      </w:r>
      <w:proofErr w:type="gramEnd"/>
      <w:r w:rsidRPr="00C62E5A">
        <w:t xml:space="preserve">.  </w:t>
      </w:r>
    </w:p>
    <w:p w14:paraId="7A38F4B2" w14:textId="77777777" w:rsidR="008456D6" w:rsidRPr="00C62E5A" w:rsidRDefault="008456D6" w:rsidP="00B02EFC">
      <w:pPr>
        <w:pStyle w:val="Heading4"/>
      </w:pPr>
      <w:bookmarkStart w:id="11" w:name="_Toc456174308"/>
      <w:r w:rsidRPr="00C62E5A">
        <w:t>Weakness of this prototyping technology</w:t>
      </w:r>
      <w:bookmarkEnd w:id="11"/>
    </w:p>
    <w:p w14:paraId="76104852" w14:textId="31396AFA" w:rsidR="008456D6" w:rsidRPr="00C62E5A" w:rsidRDefault="008456D6" w:rsidP="00B02EFC">
      <w:pPr>
        <w:ind w:firstLine="0"/>
      </w:pPr>
      <w:r w:rsidRPr="00C62E5A">
        <w:t>The development tools used to develop and build the prototype were not mature</w:t>
      </w:r>
      <w:r w:rsidR="00D077AE">
        <w:t xml:space="preserve">. </w:t>
      </w:r>
      <w:r w:rsidRPr="00C62E5A">
        <w:t xml:space="preserve">  This led to a very slow development process since all of the various </w:t>
      </w:r>
      <w:proofErr w:type="gramStart"/>
      <w:r w:rsidRPr="00C62E5A">
        <w:t>tools</w:t>
      </w:r>
      <w:r w:rsidR="00AF0551">
        <w:t xml:space="preserve"> </w:t>
      </w:r>
      <w:r w:rsidRPr="00C62E5A">
        <w:t xml:space="preserve"> </w:t>
      </w:r>
      <w:r w:rsidR="00AF0551">
        <w:t>required</w:t>
      </w:r>
      <w:proofErr w:type="gramEnd"/>
      <w:r w:rsidR="00AF0551">
        <w:t xml:space="preserve"> </w:t>
      </w:r>
      <w:r w:rsidRPr="00C62E5A">
        <w:t>to develop and debug the application were not integrated</w:t>
      </w:r>
      <w:r w:rsidR="00D077AE">
        <w:t xml:space="preserve">, </w:t>
      </w:r>
      <w:r w:rsidRPr="00C62E5A">
        <w:t>as is the case for a true native</w:t>
      </w:r>
      <w:r w:rsidR="00AF0551">
        <w:t xml:space="preserve"> iOS</w:t>
      </w:r>
      <w:r w:rsidRPr="00C62E5A">
        <w:t xml:space="preserve"> application written in Objective C.</w:t>
      </w:r>
    </w:p>
    <w:p w14:paraId="69B37523" w14:textId="77777777" w:rsidR="008456D6" w:rsidRPr="00C62E5A" w:rsidRDefault="008456D6" w:rsidP="00B02EFC">
      <w:r w:rsidRPr="00C62E5A">
        <w:t xml:space="preserve">Debugging issues and fixing bugs was very time consuming and sometimes very difficult since it was not always easy to determine which part of the code was not functioning as intended.  There was limited to no support for JavaScript debugging in </w:t>
      </w:r>
      <w:proofErr w:type="spellStart"/>
      <w:r w:rsidRPr="00C62E5A">
        <w:t>Xcode</w:t>
      </w:r>
      <w:proofErr w:type="spellEnd"/>
      <w:r w:rsidRPr="00C62E5A">
        <w:t xml:space="preserve"> resulting in the code containing a lot of log messages. These log messages were then used for debugging of the code.  </w:t>
      </w:r>
    </w:p>
    <w:p w14:paraId="24A1A997" w14:textId="3583FCAE" w:rsidR="008456D6" w:rsidRPr="00C62E5A" w:rsidRDefault="008456D6" w:rsidP="00B02EFC">
      <w:r w:rsidRPr="00C62E5A">
        <w:t xml:space="preserve">Occasionally when all else failed Safari was used to debug the JavaScript code.   But this could only be done after the application was first compiled using </w:t>
      </w:r>
      <w:proofErr w:type="spellStart"/>
      <w:r w:rsidRPr="00C62E5A">
        <w:t>Xcode</w:t>
      </w:r>
      <w:proofErr w:type="spellEnd"/>
      <w:r w:rsidRPr="00C62E5A">
        <w:t xml:space="preserve"> and running in the iOS simulator.  All of this </w:t>
      </w:r>
      <w:r w:rsidR="008C28B3">
        <w:t xml:space="preserve">took </w:t>
      </w:r>
      <w:r w:rsidRPr="00C62E5A">
        <w:t>time and made the cod</w:t>
      </w:r>
      <w:r w:rsidR="008C28B3">
        <w:t>e</w:t>
      </w:r>
      <w:r w:rsidRPr="00C62E5A">
        <w:t>, test and fix process time consuming.</w:t>
      </w:r>
    </w:p>
    <w:p w14:paraId="68F3D294" w14:textId="77777777" w:rsidR="008456D6" w:rsidRPr="00C62E5A" w:rsidRDefault="008456D6" w:rsidP="00B02EFC">
      <w:pPr>
        <w:pStyle w:val="Heading4"/>
      </w:pPr>
      <w:bookmarkStart w:id="12" w:name="_Toc456174309"/>
      <w:r w:rsidRPr="00C62E5A">
        <w:lastRenderedPageBreak/>
        <w:t>Prototype changes made before testing began</w:t>
      </w:r>
      <w:bookmarkEnd w:id="12"/>
      <w:r w:rsidRPr="00C62E5A">
        <w:t xml:space="preserve"> </w:t>
      </w:r>
    </w:p>
    <w:p w14:paraId="6CE277F7" w14:textId="170D1FF1" w:rsidR="003267B3" w:rsidRDefault="003267B3" w:rsidP="003267B3">
      <w:pPr>
        <w:ind w:firstLine="0"/>
      </w:pPr>
      <w:r>
        <w:t xml:space="preserve">Before I could conduct the usability testing sessions using the </w:t>
      </w:r>
      <w:proofErr w:type="gramStart"/>
      <w:r>
        <w:t>prototype</w:t>
      </w:r>
      <w:proofErr w:type="gramEnd"/>
      <w:r>
        <w:t xml:space="preserve"> I needed to make some updates to it.</w:t>
      </w:r>
      <w:r w:rsidR="004A69CD">
        <w:t xml:space="preserve"> </w:t>
      </w:r>
    </w:p>
    <w:p w14:paraId="472136C4" w14:textId="38A11416" w:rsidR="00E0797E" w:rsidRPr="00C62E5A" w:rsidRDefault="00E97AAB" w:rsidP="00E0797E">
      <w:r>
        <w:t xml:space="preserve">Over the last four years, while working on the prototype, each time I changed phones </w:t>
      </w:r>
      <w:r w:rsidR="003267B3">
        <w:t>I had</w:t>
      </w:r>
      <w:r>
        <w:t xml:space="preserve"> to </w:t>
      </w:r>
      <w:r w:rsidR="003267B3">
        <w:t>u</w:t>
      </w:r>
      <w:r w:rsidR="008456D6" w:rsidRPr="00C62E5A">
        <w:t>pdat</w:t>
      </w:r>
      <w:r w:rsidR="003267B3">
        <w:t>e</w:t>
      </w:r>
      <w:r>
        <w:t xml:space="preserve"> the prototype to </w:t>
      </w:r>
      <w:r w:rsidR="008456D6" w:rsidRPr="00C62E5A">
        <w:t xml:space="preserve">compile and deploy onto </w:t>
      </w:r>
      <w:r>
        <w:t>the</w:t>
      </w:r>
      <w:r w:rsidR="00760F26">
        <w:t xml:space="preserve"> new phone with a new version of iOS.  </w:t>
      </w:r>
      <w:r w:rsidR="004A69CD">
        <w:t>This required</w:t>
      </w:r>
      <w:r>
        <w:t xml:space="preserve"> </w:t>
      </w:r>
      <w:r w:rsidR="00E0797E" w:rsidRPr="00C62E5A">
        <w:t>upgrad</w:t>
      </w:r>
      <w:r w:rsidR="00E0797E">
        <w:t>ing</w:t>
      </w:r>
      <w:r w:rsidR="00E0797E" w:rsidRPr="00C62E5A">
        <w:t xml:space="preserve"> it to work </w:t>
      </w:r>
      <w:r w:rsidR="00E0797E">
        <w:t>with</w:t>
      </w:r>
      <w:r w:rsidR="00E0797E" w:rsidRPr="00C62E5A">
        <w:t xml:space="preserve"> and compile under Cordova 3.5</w:t>
      </w:r>
      <w:r w:rsidR="00760F26">
        <w:t xml:space="preserve"> and iOS 9</w:t>
      </w:r>
      <w:r w:rsidR="00E0797E" w:rsidRPr="00C62E5A">
        <w:t xml:space="preserve">. </w:t>
      </w:r>
    </w:p>
    <w:p w14:paraId="603ED6BE" w14:textId="02C9BA29" w:rsidR="008456D6" w:rsidRPr="00C62E5A" w:rsidRDefault="00E0797E" w:rsidP="008456D6">
      <w:r>
        <w:t>Since the iPhone 6 Plus to be used during the testing session had a larger screen size th</w:t>
      </w:r>
      <w:r w:rsidR="004A69CD">
        <w:t>a</w:t>
      </w:r>
      <w:r>
        <w:t>n the iPhone 4s and 5s used for previous version</w:t>
      </w:r>
      <w:r w:rsidR="00760F26">
        <w:t>s</w:t>
      </w:r>
      <w:r>
        <w:t xml:space="preserve"> of the prototype</w:t>
      </w:r>
      <w:r w:rsidR="004A69CD">
        <w:t>,</w:t>
      </w:r>
      <w:r>
        <w:t xml:space="preserve"> </w:t>
      </w:r>
      <w:r w:rsidR="000E1D63">
        <w:t>I customized</w:t>
      </w:r>
      <w:r>
        <w:t xml:space="preserve"> the interface to look and function well on a larger sized phone. </w:t>
      </w:r>
    </w:p>
    <w:p w14:paraId="65C1132F" w14:textId="24F90B43" w:rsidR="008F311F" w:rsidRPr="00C62E5A" w:rsidRDefault="00E0797E" w:rsidP="008F311F">
      <w:r>
        <w:t xml:space="preserve">Once I </w:t>
      </w:r>
      <w:r w:rsidR="009C2A4C">
        <w:t>had</w:t>
      </w:r>
      <w:r>
        <w:t xml:space="preserve"> </w:t>
      </w:r>
      <w:proofErr w:type="spellStart"/>
      <w:r>
        <w:t>SpokenText</w:t>
      </w:r>
      <w:proofErr w:type="spellEnd"/>
      <w:r>
        <w:t xml:space="preserve"> Reader running again on the iPhone 6s Plus</w:t>
      </w:r>
      <w:r w:rsidR="00760F26">
        <w:t>,</w:t>
      </w:r>
      <w:r>
        <w:t xml:space="preserve"> which would be used during the</w:t>
      </w:r>
      <w:r w:rsidR="008F311F">
        <w:t xml:space="preserve"> usability </w:t>
      </w:r>
      <w:r>
        <w:t>testing sessions</w:t>
      </w:r>
      <w:r w:rsidR="009C2A4C">
        <w:t xml:space="preserve">, </w:t>
      </w:r>
      <w:r w:rsidR="004A69CD">
        <w:t xml:space="preserve">a few weeks of trial and error </w:t>
      </w:r>
      <w:r w:rsidR="00EF36B0">
        <w:t xml:space="preserve">testing was </w:t>
      </w:r>
      <w:r w:rsidR="00477163">
        <w:t xml:space="preserve">necessary </w:t>
      </w:r>
      <w:r w:rsidR="00EF36B0">
        <w:t xml:space="preserve">to ensure features required for the usability testing sessions still functioned. Upon successful completion of this phase, </w:t>
      </w:r>
      <w:r w:rsidR="009C2A4C">
        <w:t>I was ready</w:t>
      </w:r>
      <w:r>
        <w:t xml:space="preserve"> </w:t>
      </w:r>
      <w:r w:rsidR="009C2A4C">
        <w:t>for</w:t>
      </w:r>
      <w:r w:rsidR="008F311F">
        <w:t xml:space="preserve"> usability </w:t>
      </w:r>
      <w:r>
        <w:t xml:space="preserve">testing </w:t>
      </w:r>
      <w:r w:rsidR="009C2A4C">
        <w:t xml:space="preserve">to </w:t>
      </w:r>
      <w:r>
        <w:t>begin.</w:t>
      </w:r>
    </w:p>
    <w:p w14:paraId="3B09DBF3" w14:textId="77777777" w:rsidR="00A3375C" w:rsidRDefault="00A3375C">
      <w:pPr>
        <w:rPr>
          <w:rFonts w:ascii="Times New Roman" w:eastAsia="SimSun" w:hAnsi="Times New Roman"/>
          <w:b/>
          <w:bCs/>
          <w:sz w:val="28"/>
          <w:szCs w:val="26"/>
        </w:rPr>
      </w:pPr>
      <w:r>
        <w:br w:type="page"/>
      </w:r>
    </w:p>
    <w:p w14:paraId="6FC7C6F8" w14:textId="77777777" w:rsidR="00B5100F" w:rsidRDefault="00B5100F" w:rsidP="00A82C16">
      <w:pPr>
        <w:ind w:left="720" w:firstLine="0"/>
      </w:pPr>
      <w:r>
        <w:rPr>
          <w:noProof/>
        </w:rPr>
        <w:lastRenderedPageBreak/>
        <mc:AlternateContent>
          <mc:Choice Requires="wpc">
            <w:drawing>
              <wp:inline distT="0" distB="0" distL="0" distR="0" wp14:anchorId="42A3DC59" wp14:editId="2349107C">
                <wp:extent cx="5667375" cy="2971800"/>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7" name="Rounded Rectangle 47"/>
                        <wps:cNvSpPr/>
                        <wps:spPr>
                          <a:xfrm>
                            <a:off x="856275" y="472100"/>
                            <a:ext cx="766150" cy="524850"/>
                          </a:xfrm>
                          <a:prstGeom prst="roundRect">
                            <a:avLst/>
                          </a:prstGeom>
                        </wps:spPr>
                        <wps:style>
                          <a:lnRef idx="2">
                            <a:schemeClr val="dk1"/>
                          </a:lnRef>
                          <a:fillRef idx="1">
                            <a:schemeClr val="lt1"/>
                          </a:fillRef>
                          <a:effectRef idx="0">
                            <a:schemeClr val="dk1"/>
                          </a:effectRef>
                          <a:fontRef idx="minor">
                            <a:schemeClr val="dk1"/>
                          </a:fontRef>
                        </wps:style>
                        <wps:txbx>
                          <w:txbxContent>
                            <w:p w14:paraId="166859DD" w14:textId="77777777" w:rsidR="00A72595" w:rsidRDefault="00A72595" w:rsidP="00B5100F">
                              <w:pPr>
                                <w:pStyle w:val="NormalWeb"/>
                                <w:spacing w:before="0" w:beforeAutospacing="0" w:after="0" w:afterAutospacing="0" w:line="480" w:lineRule="auto"/>
                              </w:pPr>
                              <w:r>
                                <w:rPr>
                                  <w:rFonts w:ascii="Times" w:eastAsia="Cambria" w:hAnsi="Times"/>
                                </w:rPr>
                                <w:t xml:space="preserve">Library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ounded Rectangle 51"/>
                        <wps:cNvSpPr/>
                        <wps:spPr>
                          <a:xfrm>
                            <a:off x="856275" y="1380784"/>
                            <a:ext cx="829650" cy="511515"/>
                          </a:xfrm>
                          <a:prstGeom prst="roundRect">
                            <a:avLst/>
                          </a:prstGeom>
                        </wps:spPr>
                        <wps:style>
                          <a:lnRef idx="2">
                            <a:schemeClr val="dk1"/>
                          </a:lnRef>
                          <a:fillRef idx="1">
                            <a:schemeClr val="lt1"/>
                          </a:fillRef>
                          <a:effectRef idx="0">
                            <a:schemeClr val="dk1"/>
                          </a:effectRef>
                          <a:fontRef idx="minor">
                            <a:schemeClr val="dk1"/>
                          </a:fontRef>
                        </wps:style>
                        <wps:txbx>
                          <w:txbxContent>
                            <w:p w14:paraId="510A71EA" w14:textId="77777777" w:rsidR="00A72595" w:rsidRDefault="00A72595" w:rsidP="00B5100F">
                              <w:pPr>
                                <w:pStyle w:val="NormalWeb"/>
                                <w:spacing w:before="0" w:beforeAutospacing="0" w:after="0" w:afterAutospacing="0" w:line="480" w:lineRule="auto"/>
                              </w:pPr>
                              <w:r>
                                <w:rPr>
                                  <w:rFonts w:ascii="Times" w:eastAsia="Cambria" w:hAnsi="Times"/>
                                </w:rPr>
                                <w:t xml:space="preserve">Player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2113575" y="1358900"/>
                            <a:ext cx="753450" cy="584200"/>
                          </a:xfrm>
                          <a:prstGeom prst="roundRect">
                            <a:avLst/>
                          </a:prstGeom>
                        </wps:spPr>
                        <wps:style>
                          <a:lnRef idx="2">
                            <a:schemeClr val="dk1"/>
                          </a:lnRef>
                          <a:fillRef idx="1">
                            <a:schemeClr val="lt1"/>
                          </a:fillRef>
                          <a:effectRef idx="0">
                            <a:schemeClr val="dk1"/>
                          </a:effectRef>
                          <a:fontRef idx="minor">
                            <a:schemeClr val="dk1"/>
                          </a:fontRef>
                        </wps:style>
                        <wps:txbx>
                          <w:txbxContent>
                            <w:p w14:paraId="40DF4FC0" w14:textId="77777777" w:rsidR="00A72595" w:rsidRDefault="00A72595" w:rsidP="00B5100F">
                              <w:pPr>
                                <w:pStyle w:val="NormalWeb"/>
                                <w:spacing w:before="0" w:beforeAutospacing="0" w:after="0" w:afterAutospacing="0" w:line="480" w:lineRule="auto"/>
                              </w:pPr>
                              <w:r>
                                <w:rPr>
                                  <w:rFonts w:ascii="Times" w:eastAsia="Cambria" w:hAnsi="Times"/>
                                </w:rPr>
                                <w:t xml:space="preserve">Notes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Rounded Rectangle 84"/>
                        <wps:cNvSpPr/>
                        <wps:spPr>
                          <a:xfrm>
                            <a:off x="807675" y="2333285"/>
                            <a:ext cx="1039200" cy="330200"/>
                          </a:xfrm>
                          <a:prstGeom prst="roundRect">
                            <a:avLst/>
                          </a:prstGeom>
                        </wps:spPr>
                        <wps:style>
                          <a:lnRef idx="2">
                            <a:schemeClr val="dk1"/>
                          </a:lnRef>
                          <a:fillRef idx="1">
                            <a:schemeClr val="lt1"/>
                          </a:fillRef>
                          <a:effectRef idx="0">
                            <a:schemeClr val="dk1"/>
                          </a:effectRef>
                          <a:fontRef idx="minor">
                            <a:schemeClr val="dk1"/>
                          </a:fontRef>
                        </wps:style>
                        <wps:txbx>
                          <w:txbxContent>
                            <w:p w14:paraId="643C5FC2" w14:textId="77777777" w:rsidR="00A72595" w:rsidRDefault="00A72595" w:rsidP="00B5100F">
                              <w:pPr>
                                <w:pStyle w:val="NormalWeb"/>
                                <w:spacing w:before="0" w:beforeAutospacing="0" w:after="0" w:afterAutospacing="0" w:line="480" w:lineRule="auto"/>
                              </w:pPr>
                              <w:r>
                                <w:rPr>
                                  <w:rFonts w:ascii="Times" w:eastAsia="Cambria" w:hAnsi="Times"/>
                                </w:rPr>
                                <w:t xml:space="preserve">Add Note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0" y="57150"/>
                            <a:ext cx="2694940" cy="298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C4FB7B" w14:textId="77777777" w:rsidR="00A72595" w:rsidRDefault="00A72595" w:rsidP="00B5100F">
                              <w:pPr>
                                <w:ind w:firstLine="0"/>
                              </w:pPr>
                              <w:r>
                                <w:t xml:space="preserve">Primary </w:t>
                              </w:r>
                              <w:r>
                                <w:t>SpokenText Reader Screen flow</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 name="Straight Arrow Connector 9"/>
                        <wps:cNvCnPr/>
                        <wps:spPr>
                          <a:xfrm>
                            <a:off x="1228725" y="1009650"/>
                            <a:ext cx="0" cy="349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6" name="Straight Arrow Connector 86"/>
                        <wps:cNvCnPr>
                          <a:stCxn id="51" idx="2"/>
                        </wps:cNvCnPr>
                        <wps:spPr>
                          <a:xfrm>
                            <a:off x="1271100" y="1892299"/>
                            <a:ext cx="0" cy="3810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 name="Rounded Rectangle 88"/>
                        <wps:cNvSpPr/>
                        <wps:spPr>
                          <a:xfrm>
                            <a:off x="3332775" y="1424600"/>
                            <a:ext cx="1038860" cy="330200"/>
                          </a:xfrm>
                          <a:prstGeom prst="roundRect">
                            <a:avLst/>
                          </a:prstGeom>
                        </wps:spPr>
                        <wps:style>
                          <a:lnRef idx="2">
                            <a:schemeClr val="dk1"/>
                          </a:lnRef>
                          <a:fillRef idx="1">
                            <a:schemeClr val="lt1"/>
                          </a:fillRef>
                          <a:effectRef idx="0">
                            <a:schemeClr val="dk1"/>
                          </a:effectRef>
                          <a:fontRef idx="minor">
                            <a:schemeClr val="dk1"/>
                          </a:fontRef>
                        </wps:style>
                        <wps:txbx>
                          <w:txbxContent>
                            <w:p w14:paraId="22BEA602" w14:textId="77777777" w:rsidR="00A72595" w:rsidRDefault="00A72595" w:rsidP="00427712">
                              <w:pPr>
                                <w:pStyle w:val="NormalWeb"/>
                                <w:spacing w:before="0" w:beforeAutospacing="0" w:after="0" w:afterAutospacing="0" w:line="480" w:lineRule="auto"/>
                              </w:pPr>
                              <w:r>
                                <w:rPr>
                                  <w:rFonts w:ascii="Times" w:eastAsia="Cambria" w:hAnsi="Times"/>
                                </w:rPr>
                                <w:t>View Note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ounded Rectangle 89"/>
                        <wps:cNvSpPr/>
                        <wps:spPr>
                          <a:xfrm>
                            <a:off x="3377225" y="2389800"/>
                            <a:ext cx="1038860" cy="330200"/>
                          </a:xfrm>
                          <a:prstGeom prst="roundRect">
                            <a:avLst/>
                          </a:prstGeom>
                        </wps:spPr>
                        <wps:style>
                          <a:lnRef idx="2">
                            <a:schemeClr val="dk1"/>
                          </a:lnRef>
                          <a:fillRef idx="1">
                            <a:schemeClr val="lt1"/>
                          </a:fillRef>
                          <a:effectRef idx="0">
                            <a:schemeClr val="dk1"/>
                          </a:effectRef>
                          <a:fontRef idx="minor">
                            <a:schemeClr val="dk1"/>
                          </a:fontRef>
                        </wps:style>
                        <wps:txbx>
                          <w:txbxContent>
                            <w:p w14:paraId="43F6F9EB" w14:textId="77777777" w:rsidR="00A72595" w:rsidRDefault="00A72595" w:rsidP="00427712">
                              <w:pPr>
                                <w:pStyle w:val="NormalWeb"/>
                                <w:spacing w:before="0" w:beforeAutospacing="0" w:after="0" w:afterAutospacing="0" w:line="480" w:lineRule="auto"/>
                              </w:pPr>
                              <w:r>
                                <w:rPr>
                                  <w:rFonts w:ascii="Times" w:eastAsia="Cambria" w:hAnsi="Times"/>
                                </w:rPr>
                                <w:t>Edit Note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Straight Arrow Connector 91"/>
                        <wps:cNvCnPr/>
                        <wps:spPr>
                          <a:xfrm>
                            <a:off x="3847125" y="1773850"/>
                            <a:ext cx="0" cy="58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2" name="Straight Arrow Connector 92"/>
                        <wps:cNvCnPr>
                          <a:endCxn id="88" idx="1"/>
                        </wps:cNvCnPr>
                        <wps:spPr>
                          <a:xfrm>
                            <a:off x="2881925" y="1587455"/>
                            <a:ext cx="450850" cy="22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3" name="Straight Arrow Connector 93"/>
                        <wps:cNvCnPr/>
                        <wps:spPr>
                          <a:xfrm>
                            <a:off x="1713525" y="1604305"/>
                            <a:ext cx="378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flipH="1">
                            <a:off x="374650" y="2498385"/>
                            <a:ext cx="42667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flipV="1">
                            <a:off x="381930" y="1574800"/>
                            <a:ext cx="11770" cy="895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wps:spPr>
                          <a:xfrm>
                            <a:off x="381930" y="1574460"/>
                            <a:ext cx="437220" cy="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2A3DC59" id="Canvas 5" o:spid="_x0000_s1026" editas="canvas" style="width:446.25pt;height:234pt;mso-position-horizontal-relative:char;mso-position-vertical-relative:line" coordsize="56673,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673;height:29718;visibility:visible;mso-wrap-style:square">
                  <v:fill o:detectmouseclick="t"/>
                  <v:path o:connecttype="none"/>
                </v:shape>
                <v:roundrect id="Rounded Rectangle 47" o:spid="_x0000_s1028" style="position:absolute;left:8562;top:4721;width:7662;height:52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" fillcolor="white [3201]" strokecolor="black [3200]" strokeweight="2pt">
                  <v:textbox>
                    <w:txbxContent>
                      <w:p w14:paraId="166859DD" w14:textId="77777777" w:rsidR="00A72595" w:rsidRDefault="00A72595" w:rsidP="00B5100F">
                        <w:pPr>
                          <w:pStyle w:val="NormalWeb"/>
                          <w:spacing w:before="0" w:beforeAutospacing="0" w:after="0" w:afterAutospacing="0" w:line="480" w:lineRule="auto"/>
                        </w:pPr>
                        <w:r>
                          <w:rPr>
                            <w:rFonts w:ascii="Times" w:eastAsia="Cambria" w:hAnsi="Times"/>
                          </w:rPr>
                          <w:t xml:space="preserve">Library </w:t>
                        </w:r>
                      </w:p>
                    </w:txbxContent>
                  </v:textbox>
                </v:roundrect>
                <v:roundrect id="Rounded Rectangle 51" o:spid="_x0000_s1029" style="position:absolute;left:8562;top:13807;width:8297;height:51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" fillcolor="white [3201]" strokecolor="black [3200]" strokeweight="2pt">
                  <v:textbox>
                    <w:txbxContent>
                      <w:p w14:paraId="510A71EA" w14:textId="77777777" w:rsidR="00A72595" w:rsidRDefault="00A72595" w:rsidP="00B5100F">
                        <w:pPr>
                          <w:pStyle w:val="NormalWeb"/>
                          <w:spacing w:before="0" w:beforeAutospacing="0" w:after="0" w:afterAutospacing="0" w:line="480" w:lineRule="auto"/>
                        </w:pPr>
                        <w:r>
                          <w:rPr>
                            <w:rFonts w:ascii="Times" w:eastAsia="Cambria" w:hAnsi="Times"/>
                          </w:rPr>
                          <w:t xml:space="preserve">Player </w:t>
                        </w:r>
                      </w:p>
                    </w:txbxContent>
                  </v:textbox>
                </v:roundrect>
                <v:roundrect id="Rounded Rectangle 83" o:spid="_x0000_s1030" style="position:absolute;left:21135;top:13589;width:7535;height:58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" fillcolor="white [3201]" strokecolor="black [3200]" strokeweight="2pt">
                  <v:textbox>
                    <w:txbxContent>
                      <w:p w14:paraId="40DF4FC0" w14:textId="77777777" w:rsidR="00A72595" w:rsidRDefault="00A72595" w:rsidP="00B5100F">
                        <w:pPr>
                          <w:pStyle w:val="NormalWeb"/>
                          <w:spacing w:before="0" w:beforeAutospacing="0" w:after="0" w:afterAutospacing="0" w:line="480" w:lineRule="auto"/>
                        </w:pPr>
                        <w:r>
                          <w:rPr>
                            <w:rFonts w:ascii="Times" w:eastAsia="Cambria" w:hAnsi="Times"/>
                          </w:rPr>
                          <w:t xml:space="preserve">Notes </w:t>
                        </w:r>
                      </w:p>
                    </w:txbxContent>
                  </v:textbox>
                </v:roundrect>
                <v:roundrect id="Rounded Rectangle 84" o:spid="_x0000_s1031" style="position:absolute;left:8076;top:23332;width:10392;height:33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" fillcolor="white [3201]" strokecolor="black [3200]" strokeweight="2pt">
                  <v:textbox>
                    <w:txbxContent>
                      <w:p w14:paraId="643C5FC2" w14:textId="77777777" w:rsidR="00A72595" w:rsidRDefault="00A72595" w:rsidP="00B5100F">
                        <w:pPr>
                          <w:pStyle w:val="NormalWeb"/>
                          <w:spacing w:before="0" w:beforeAutospacing="0" w:after="0" w:afterAutospacing="0" w:line="480" w:lineRule="auto"/>
                        </w:pPr>
                        <w:r>
                          <w:rPr>
                            <w:rFonts w:ascii="Times" w:eastAsia="Cambria" w:hAnsi="Times"/>
                          </w:rPr>
                          <w:t xml:space="preserve">Add Note </w:t>
                        </w:r>
                      </w:p>
                    </w:txbxContent>
                  </v:textbox>
                </v:roundrect>
                <v:shapetype id="_x0000_t202" coordsize="21600,21600" o:spt="202" path="m,l,21600r21600,l21600,xe">
                  <v:stroke joinstyle="miter"/>
                  <v:path gradientshapeok="t" o:connecttype="rect"/>
                </v:shapetype>
                <v:shape id="Text Box 8" o:spid="_x0000_s1032" type="#_x0000_t202" style="position:absolute;top:571;width:26949;height:29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" filled="f" stroked="f" strokeweight=".5pt">
                  <v:textbox>
                    <w:txbxContent>
                      <w:p w14:paraId="5CC4FB7B" w14:textId="77777777" w:rsidR="00A72595" w:rsidRDefault="00A72595" w:rsidP="00B5100F">
                        <w:pPr>
                          <w:ind w:firstLine="0"/>
                        </w:pPr>
                        <w:r>
                          <w:t xml:space="preserve">Primary </w:t>
                        </w:r>
                        <w:r>
                          <w:t>SpokenText Reader Screen flow</w:t>
                        </w:r>
                      </w:p>
                    </w:txbxContent>
                  </v:textbox>
                </v:shape>
                <v:shapetype id="_x0000_t32" coordsize="21600,21600" o:spt="32" o:oned="t" path="m,l21600,21600e" filled="f">
                  <v:path arrowok="t" fillok="f" o:connecttype="none"/>
                  <o:lock v:ext="edit" shapetype="t"/>
                </v:shapetype>
                <v:shape id="Straight Arrow Connector 9" o:spid="_x0000_s1033" type="#_x0000_t32" style="position:absolute;left:12287;top:10096;width:0;height:34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" strokecolor="#4579b8 [3044]">
                  <v:stroke endarrow="block"/>
                </v:shape>
                <v:shape id="Straight Arrow Connector 86" o:spid="_x0000_s1034" type="#_x0000_t32" style="position:absolute;left:12711;top:18922;width:0;height:38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" strokecolor="#4579b8 [3044]">
                  <v:stroke endarrow="block"/>
                </v:shape>
                <v:roundrect id="Rounded Rectangle 88" o:spid="_x0000_s1035" style="position:absolute;left:33327;top:14246;width:10389;height:33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" fillcolor="white [3201]" strokecolor="black [3200]" strokeweight="2pt">
                  <v:textbox>
                    <w:txbxContent>
                      <w:p w14:paraId="22BEA602" w14:textId="77777777" w:rsidR="00A72595" w:rsidRDefault="00A72595" w:rsidP="00427712">
                        <w:pPr>
                          <w:pStyle w:val="NormalWeb"/>
                          <w:spacing w:before="0" w:beforeAutospacing="0" w:after="0" w:afterAutospacing="0" w:line="480" w:lineRule="auto"/>
                        </w:pPr>
                        <w:r>
                          <w:rPr>
                            <w:rFonts w:ascii="Times" w:eastAsia="Cambria" w:hAnsi="Times"/>
                          </w:rPr>
                          <w:t>View Note</w:t>
                        </w:r>
                      </w:p>
                    </w:txbxContent>
                  </v:textbox>
                </v:roundrect>
                <v:roundrect id="Rounded Rectangle 89" o:spid="_x0000_s1036" style="position:absolute;left:33772;top:23898;width:10388;height:33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" fillcolor="white [3201]" strokecolor="black [3200]" strokeweight="2pt">
                  <v:textbox>
                    <w:txbxContent>
                      <w:p w14:paraId="43F6F9EB" w14:textId="77777777" w:rsidR="00A72595" w:rsidRDefault="00A72595" w:rsidP="00427712">
                        <w:pPr>
                          <w:pStyle w:val="NormalWeb"/>
                          <w:spacing w:before="0" w:beforeAutospacing="0" w:after="0" w:afterAutospacing="0" w:line="480" w:lineRule="auto"/>
                        </w:pPr>
                        <w:r>
                          <w:rPr>
                            <w:rFonts w:ascii="Times" w:eastAsia="Cambria" w:hAnsi="Times"/>
                          </w:rPr>
                          <w:t>Edit Note</w:t>
                        </w:r>
                      </w:p>
                    </w:txbxContent>
                  </v:textbox>
                </v:roundrect>
                <v:shape id="Straight Arrow Connector 91" o:spid="_x0000_s1037" type="#_x0000_t32" style="position:absolute;left:38471;top:17738;width:0;height:58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" strokecolor="#4579b8 [3044]">
                  <v:stroke endarrow="block"/>
                </v:shape>
                <v:shape id="Straight Arrow Connector 92" o:spid="_x0000_s1038" type="#_x0000_t32" style="position:absolute;left:28819;top:15874;width:4508;height: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" strokecolor="#4579b8 [3044]">
                  <v:stroke endarrow="block"/>
                </v:shape>
                <v:shape id="Straight Arrow Connector 93" o:spid="_x0000_s1039" type="#_x0000_t32" style="position:absolute;left:17135;top:16043;width:37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" strokecolor="#4579b8 [3044]">
                  <v:stroke endarrow="block"/>
                </v:shape>
                <v:line id="Straight Connector 12" o:spid="_x0000_s1040" style="position:absolute;flip:x;visibility:visible;mso-wrap-style:square" from="3746,24983" to="8013,24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" strokecolor="#4579b8 [3044]"/>
                <v:line id="Straight Connector 13" o:spid="_x0000_s1041" style="position:absolute;flip:y;visibility:visible;mso-wrap-style:square" from="3819,15748" to="3937,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" strokecolor="#4579b8 [3044]"/>
                <v:shape id="Straight Arrow Connector 95" o:spid="_x0000_s1042" type="#_x0000_t32" style="position:absolute;left:3819;top:15744;width:4372;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" strokecolor="#4579b8 [3044]">
                  <v:stroke endarrow="block"/>
                </v:shape>
                <w10:anchorlock/>
              </v:group>
            </w:pict>
          </mc:Fallback>
        </mc:AlternateContent>
      </w:r>
    </w:p>
    <w:p w14:paraId="5E29051D" w14:textId="170973C0" w:rsidR="00B5100F" w:rsidRDefault="00A307DA" w:rsidP="00A82C16">
      <w:pPr>
        <w:pStyle w:val="Caption"/>
        <w:ind w:left="720" w:firstLine="0"/>
      </w:pPr>
      <w:bookmarkStart w:id="13" w:name="_Ref455484452"/>
      <w:bookmarkStart w:id="14" w:name="_Ref455484440"/>
      <w:r>
        <w:t xml:space="preserve">Figure </w:t>
      </w:r>
      <w:fldSimple w:instr=" SEQ Figure \* ARABIC ">
        <w:r w:rsidR="002A21BF">
          <w:rPr>
            <w:noProof/>
          </w:rPr>
          <w:t>5</w:t>
        </w:r>
      </w:fldSimple>
      <w:bookmarkEnd w:id="13"/>
      <w:r>
        <w:t xml:space="preserve">: </w:t>
      </w:r>
      <w:r w:rsidR="00612A40">
        <w:t>Primary</w:t>
      </w:r>
      <w:r w:rsidRPr="00A202D1">
        <w:t xml:space="preserve"> </w:t>
      </w:r>
      <w:proofErr w:type="spellStart"/>
      <w:r w:rsidRPr="00A202D1">
        <w:t>SpokenText</w:t>
      </w:r>
      <w:proofErr w:type="spellEnd"/>
      <w:r w:rsidRPr="00A202D1">
        <w:t xml:space="preserve"> Reader </w:t>
      </w:r>
      <w:r>
        <w:t>s</w:t>
      </w:r>
      <w:r w:rsidRPr="00A202D1">
        <w:t>creen flow</w:t>
      </w:r>
      <w:r>
        <w:t xml:space="preserve"> diagram</w:t>
      </w:r>
      <w:bookmarkEnd w:id="14"/>
    </w:p>
    <w:p w14:paraId="66B60E76" w14:textId="77777777" w:rsidR="009D6C8E" w:rsidRDefault="009D6C8E" w:rsidP="00A82C16">
      <w:pPr>
        <w:ind w:left="720" w:firstLine="0"/>
      </w:pPr>
      <w:r>
        <w:rPr>
          <w:noProof/>
        </w:rPr>
        <w:drawing>
          <wp:inline distT="0" distB="0" distL="0" distR="0" wp14:anchorId="450A29D5" wp14:editId="31F3A07A">
            <wp:extent cx="5486400" cy="1917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brary.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1917700"/>
                    </a:xfrm>
                    <a:prstGeom prst="rect">
                      <a:avLst/>
                    </a:prstGeom>
                  </pic:spPr>
                </pic:pic>
              </a:graphicData>
            </a:graphic>
          </wp:inline>
        </w:drawing>
      </w:r>
    </w:p>
    <w:p w14:paraId="7155B867" w14:textId="76053E35" w:rsidR="009D6C8E" w:rsidRDefault="009D6C8E" w:rsidP="00A82C16">
      <w:pPr>
        <w:pStyle w:val="Caption"/>
        <w:ind w:left="720" w:firstLine="0"/>
      </w:pPr>
      <w:bookmarkStart w:id="15" w:name="_Ref455484613"/>
      <w:r>
        <w:t xml:space="preserve">Figure </w:t>
      </w:r>
      <w:fldSimple w:instr=" SEQ Figure \* ARABIC ">
        <w:r w:rsidR="002A21BF">
          <w:rPr>
            <w:noProof/>
          </w:rPr>
          <w:t>6</w:t>
        </w:r>
      </w:fldSimple>
      <w:bookmarkEnd w:id="15"/>
      <w:r>
        <w:t>: Annotated Library screen</w:t>
      </w:r>
    </w:p>
    <w:p w14:paraId="00904B12" w14:textId="77777777" w:rsidR="0071151C" w:rsidRDefault="00A5463F" w:rsidP="00A82C16">
      <w:pPr>
        <w:ind w:left="720" w:firstLine="0"/>
      </w:pPr>
      <w:r>
        <w:rPr>
          <w:noProof/>
        </w:rPr>
        <w:lastRenderedPageBreak/>
        <w:drawing>
          <wp:inline distT="0" distB="0" distL="0" distR="0" wp14:anchorId="6A6048D3" wp14:editId="0AD6C50F">
            <wp:extent cx="5486400" cy="57321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cording annotated.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5732145"/>
                    </a:xfrm>
                    <a:prstGeom prst="rect">
                      <a:avLst/>
                    </a:prstGeom>
                  </pic:spPr>
                </pic:pic>
              </a:graphicData>
            </a:graphic>
          </wp:inline>
        </w:drawing>
      </w:r>
    </w:p>
    <w:p w14:paraId="3A9CAA8F" w14:textId="1484472A" w:rsidR="009D6C8E" w:rsidRDefault="0071151C" w:rsidP="00A82C16">
      <w:pPr>
        <w:pStyle w:val="Caption"/>
        <w:ind w:left="720" w:firstLine="0"/>
      </w:pPr>
      <w:bookmarkStart w:id="16" w:name="_Ref455484628"/>
      <w:r>
        <w:t xml:space="preserve">Figure </w:t>
      </w:r>
      <w:fldSimple w:instr=" SEQ Figure \* ARABIC ">
        <w:r w:rsidR="002A21BF">
          <w:rPr>
            <w:noProof/>
          </w:rPr>
          <w:t>7</w:t>
        </w:r>
      </w:fldSimple>
      <w:bookmarkEnd w:id="16"/>
      <w:r>
        <w:t xml:space="preserve">: </w:t>
      </w:r>
      <w:r w:rsidRPr="00E54C77">
        <w:t xml:space="preserve">Annotated </w:t>
      </w:r>
      <w:r>
        <w:t>Player</w:t>
      </w:r>
      <w:r w:rsidRPr="00E54C77">
        <w:t xml:space="preserve"> screen</w:t>
      </w:r>
    </w:p>
    <w:p w14:paraId="2748128F" w14:textId="77777777" w:rsidR="009D6C8E" w:rsidRDefault="009D6C8E" w:rsidP="00A82C16">
      <w:pPr>
        <w:pStyle w:val="Heading4"/>
        <w:tabs>
          <w:tab w:val="clear" w:pos="792"/>
          <w:tab w:val="num" w:pos="1512"/>
        </w:tabs>
        <w:ind w:left="720"/>
      </w:pPr>
      <w:bookmarkStart w:id="17" w:name="_Toc456174323"/>
      <w:r>
        <w:t>Task walkthrough</w:t>
      </w:r>
      <w:bookmarkEnd w:id="17"/>
    </w:p>
    <w:p w14:paraId="12FCB864" w14:textId="77777777" w:rsidR="008456D6" w:rsidRDefault="005E4C01" w:rsidP="00A82C16">
      <w:pPr>
        <w:ind w:left="720"/>
      </w:pPr>
      <w:proofErr w:type="gramStart"/>
      <w:r>
        <w:t>Task 1</w:t>
      </w:r>
      <w:r w:rsidR="009C2F17">
        <w:t>,</w:t>
      </w:r>
      <w:proofErr w:type="gramEnd"/>
      <w:r w:rsidR="009C2F17">
        <w:t xml:space="preserve"> </w:t>
      </w:r>
      <w:r w:rsidR="00AF0360">
        <w:t>involved</w:t>
      </w:r>
      <w:r>
        <w:t xml:space="preserve"> users using the screen shown in </w:t>
      </w:r>
      <w:r w:rsidR="00AF0360">
        <w:fldChar w:fldCharType="begin"/>
      </w:r>
      <w:r w:rsidR="00AF0360">
        <w:instrText xml:space="preserve"> REF _Ref455424007 \h </w:instrText>
      </w:r>
      <w:r w:rsidR="00AF0360">
        <w:fldChar w:fldCharType="separate"/>
      </w:r>
      <w:r w:rsidR="00D22F6D">
        <w:t xml:space="preserve">Figure </w:t>
      </w:r>
      <w:r w:rsidR="00D22F6D">
        <w:rPr>
          <w:noProof/>
        </w:rPr>
        <w:t>8</w:t>
      </w:r>
      <w:r w:rsidR="00AF0360">
        <w:fldChar w:fldCharType="end"/>
      </w:r>
      <w:r w:rsidR="00AF0360">
        <w:t>.   This screen lets a user switch between</w:t>
      </w:r>
      <w:r w:rsidR="00D22F6D">
        <w:t xml:space="preserve"> recordings </w:t>
      </w:r>
      <w:r w:rsidR="00AF0360">
        <w:t>or select a recording to listen to.  During the test session t</w:t>
      </w:r>
      <w:r w:rsidR="008456D6" w:rsidRPr="00C62E5A">
        <w:t xml:space="preserve">he </w:t>
      </w:r>
      <w:r w:rsidR="00270A24" w:rsidRPr="00C62E5A">
        <w:t>participant</w:t>
      </w:r>
      <w:r w:rsidR="00270A24">
        <w:t xml:space="preserve"> </w:t>
      </w:r>
      <w:r w:rsidR="008456D6" w:rsidRPr="00C62E5A">
        <w:t>was placed on this screen then asked the task.  The goal was to have them tap on one of the recordings shown in the list.</w:t>
      </w:r>
      <w:r w:rsidR="00AE33E1">
        <w:t xml:space="preserve">  Once they </w:t>
      </w:r>
      <w:r w:rsidR="00AE33E1">
        <w:lastRenderedPageBreak/>
        <w:t xml:space="preserve">did this the player interface would appear </w:t>
      </w:r>
      <w:r w:rsidR="00D22F6D">
        <w:t xml:space="preserve">and </w:t>
      </w:r>
      <w:r w:rsidR="00AE33E1">
        <w:t xml:space="preserve">the recording would start to </w:t>
      </w:r>
      <w:r w:rsidR="00D22F6D">
        <w:t>play</w:t>
      </w:r>
      <w:r w:rsidR="00AE33E1">
        <w:t xml:space="preserve"> automatically. </w:t>
      </w:r>
    </w:p>
    <w:p w14:paraId="043A8FE6" w14:textId="77777777" w:rsidR="008456D6" w:rsidRPr="00C62E5A" w:rsidRDefault="008456D6" w:rsidP="00A82C16">
      <w:pPr>
        <w:ind w:left="720" w:firstLine="0"/>
      </w:pPr>
      <w:r w:rsidRPr="00C62E5A">
        <w:rPr>
          <w:noProof/>
        </w:rPr>
        <w:drawing>
          <wp:inline distT="0" distB="0" distL="0" distR="0" wp14:anchorId="6C529455" wp14:editId="37117073">
            <wp:extent cx="2152800" cy="3826800"/>
            <wp:effectExtent l="0" t="0" r="0" b="2540"/>
            <wp:docPr id="48" name="Picture 48" descr="C:\mark\0 - hci masters\0 - thesis\0 - research data\screen shots of prototype tested\IMG_98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ark\0 - hci masters\0 - thesis\0 - research data\screen shots of prototype tested\IMG_986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52800" cy="3826800"/>
                    </a:xfrm>
                    <a:prstGeom prst="rect">
                      <a:avLst/>
                    </a:prstGeom>
                    <a:noFill/>
                    <a:ln>
                      <a:noFill/>
                    </a:ln>
                  </pic:spPr>
                </pic:pic>
              </a:graphicData>
            </a:graphic>
          </wp:inline>
        </w:drawing>
      </w:r>
    </w:p>
    <w:p w14:paraId="55AF2D8A" w14:textId="7B5B3DC3" w:rsidR="008456D6" w:rsidRDefault="001E2842" w:rsidP="00A82C16">
      <w:pPr>
        <w:pStyle w:val="Caption"/>
        <w:ind w:left="720" w:firstLine="0"/>
      </w:pPr>
      <w:bookmarkStart w:id="18" w:name="_Ref455424007"/>
      <w:bookmarkStart w:id="19" w:name="_Ref455423900"/>
      <w:r>
        <w:t xml:space="preserve">Figure </w:t>
      </w:r>
      <w:fldSimple w:instr=" SEQ Figure \* ARABIC ">
        <w:r w:rsidR="002A21BF">
          <w:rPr>
            <w:noProof/>
          </w:rPr>
          <w:t>8</w:t>
        </w:r>
      </w:fldSimple>
      <w:bookmarkEnd w:id="18"/>
      <w:r>
        <w:t xml:space="preserve">: Library screen of </w:t>
      </w:r>
      <w:proofErr w:type="spellStart"/>
      <w:r>
        <w:t>SpokenText</w:t>
      </w:r>
      <w:proofErr w:type="spellEnd"/>
      <w:r>
        <w:t xml:space="preserve"> Reader</w:t>
      </w:r>
      <w:bookmarkEnd w:id="19"/>
    </w:p>
    <w:p w14:paraId="3C72EFCF" w14:textId="60708D18" w:rsidR="00AE33E1" w:rsidRPr="0051502F" w:rsidRDefault="00AE33E1" w:rsidP="00A82C16">
      <w:pPr>
        <w:ind w:left="720"/>
      </w:pPr>
      <w:proofErr w:type="gramStart"/>
      <w:r>
        <w:t>Task 2,</w:t>
      </w:r>
      <w:proofErr w:type="gramEnd"/>
      <w:r>
        <w:t xml:space="preserve"> starts on the screen shown in </w:t>
      </w:r>
      <w:r>
        <w:fldChar w:fldCharType="begin"/>
      </w:r>
      <w:r>
        <w:instrText xml:space="preserve"> REF _Ref455424360 \h </w:instrText>
      </w:r>
      <w:r>
        <w:fldChar w:fldCharType="separate"/>
      </w:r>
      <w:r w:rsidR="00D22F6D">
        <w:t xml:space="preserve">Figure </w:t>
      </w:r>
      <w:r w:rsidR="00D22F6D">
        <w:rPr>
          <w:noProof/>
        </w:rPr>
        <w:t>9</w:t>
      </w:r>
      <w:r>
        <w:fldChar w:fldCharType="end"/>
      </w:r>
      <w:r w:rsidR="00B00395">
        <w:t>.  T</w:t>
      </w:r>
      <w:r w:rsidR="00B00395" w:rsidRPr="00B00395">
        <w:t xml:space="preserve">his </w:t>
      </w:r>
      <w:r w:rsidR="00B00395">
        <w:t>screen is</w:t>
      </w:r>
      <w:r w:rsidR="00B00395" w:rsidRPr="00B00395">
        <w:t xml:space="preserve"> the main screen used to listen to audio recordings and initiate other features of </w:t>
      </w:r>
      <w:proofErr w:type="spellStart"/>
      <w:r w:rsidR="00B00395" w:rsidRPr="00B00395">
        <w:t>SpokenText</w:t>
      </w:r>
      <w:proofErr w:type="spellEnd"/>
      <w:r w:rsidR="00B00395" w:rsidRPr="00B00395">
        <w:t xml:space="preserve"> Reader</w:t>
      </w:r>
      <w:r w:rsidR="00B00395">
        <w:t xml:space="preserve">.  The version shown in </w:t>
      </w:r>
      <w:r w:rsidR="00B00395">
        <w:fldChar w:fldCharType="begin"/>
      </w:r>
      <w:r w:rsidR="00B00395">
        <w:instrText xml:space="preserve"> REF _Ref455424360 \h </w:instrText>
      </w:r>
      <w:r w:rsidR="00B00395">
        <w:fldChar w:fldCharType="separate"/>
      </w:r>
      <w:r w:rsidR="00AE0009">
        <w:t xml:space="preserve">Figure </w:t>
      </w:r>
      <w:r w:rsidR="00AE0009">
        <w:rPr>
          <w:noProof/>
        </w:rPr>
        <w:t>9</w:t>
      </w:r>
      <w:r w:rsidR="00B00395">
        <w:fldChar w:fldCharType="end"/>
      </w:r>
      <w:r w:rsidR="00B00395">
        <w:t xml:space="preserve"> demonstrates how </w:t>
      </w:r>
      <w:proofErr w:type="spellStart"/>
      <w:r w:rsidR="00AE0009">
        <w:t>SpokenText</w:t>
      </w:r>
      <w:proofErr w:type="spellEnd"/>
      <w:r w:rsidR="00AE0009">
        <w:t xml:space="preserve"> Reader </w:t>
      </w:r>
      <w:r w:rsidR="00B00395">
        <w:t xml:space="preserve">would </w:t>
      </w:r>
      <w:r w:rsidR="00AE0009">
        <w:t>appear</w:t>
      </w:r>
      <w:r w:rsidR="00B00395">
        <w:t xml:space="preserve"> when a recording is currently </w:t>
      </w:r>
      <w:r w:rsidR="00AE0009">
        <w:t>being played</w:t>
      </w:r>
      <w:r w:rsidR="00B00395">
        <w:t>.  The goal of this task</w:t>
      </w:r>
      <w:r w:rsidR="0016500A">
        <w:t xml:space="preserve"> </w:t>
      </w:r>
      <w:r>
        <w:t>was to have them press the pause icon</w:t>
      </w:r>
      <w:r w:rsidR="001C20B7">
        <w:t xml:space="preserve"> or tap </w:t>
      </w:r>
      <w:r w:rsidR="00AA1FE4">
        <w:t xml:space="preserve">with one finger </w:t>
      </w:r>
      <w:r w:rsidR="001C20B7">
        <w:t>on the Swipe Me gesture controller.</w:t>
      </w:r>
    </w:p>
    <w:p w14:paraId="2066A886" w14:textId="77777777" w:rsidR="00AE33E1" w:rsidRPr="00AE33E1" w:rsidRDefault="00AE33E1" w:rsidP="00A82C16">
      <w:pPr>
        <w:ind w:left="720"/>
      </w:pPr>
    </w:p>
    <w:p w14:paraId="1D5BEBBB" w14:textId="77777777" w:rsidR="008456D6" w:rsidRPr="00C62E5A" w:rsidRDefault="008456D6" w:rsidP="00A82C16">
      <w:pPr>
        <w:ind w:left="720" w:firstLine="0"/>
      </w:pPr>
      <w:r w:rsidRPr="00C62E5A">
        <w:rPr>
          <w:noProof/>
        </w:rPr>
        <w:lastRenderedPageBreak/>
        <w:drawing>
          <wp:inline distT="0" distB="0" distL="0" distR="0" wp14:anchorId="3313B116" wp14:editId="157D7382">
            <wp:extent cx="2152800" cy="3826800"/>
            <wp:effectExtent l="0" t="0" r="0" b="2540"/>
            <wp:docPr id="49" name="Picture 49" descr="C:\mark\0 - hci masters\0 - thesis\0 - research data\screen shots of prototype tested\IMG_9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mark\0 - hci masters\0 - thesis\0 - research data\screen shots of prototype tested\IMG_986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2800" cy="3826800"/>
                    </a:xfrm>
                    <a:prstGeom prst="rect">
                      <a:avLst/>
                    </a:prstGeom>
                    <a:noFill/>
                    <a:ln>
                      <a:noFill/>
                    </a:ln>
                  </pic:spPr>
                </pic:pic>
              </a:graphicData>
            </a:graphic>
          </wp:inline>
        </w:drawing>
      </w:r>
    </w:p>
    <w:p w14:paraId="6A6F309C" w14:textId="2C8A9FB8" w:rsidR="001E2842" w:rsidRDefault="001E2842" w:rsidP="00A82C16">
      <w:pPr>
        <w:pStyle w:val="Caption"/>
        <w:ind w:left="720" w:firstLine="0"/>
      </w:pPr>
      <w:bookmarkStart w:id="20" w:name="_Ref455424360"/>
      <w:r>
        <w:t xml:space="preserve">Figure </w:t>
      </w:r>
      <w:fldSimple w:instr=" SEQ Figure \* ARABIC ">
        <w:r w:rsidR="002A21BF">
          <w:rPr>
            <w:noProof/>
          </w:rPr>
          <w:t>9</w:t>
        </w:r>
      </w:fldSimple>
      <w:bookmarkEnd w:id="20"/>
      <w:r>
        <w:t xml:space="preserve">: Player screen with a recording being listen to.  </w:t>
      </w:r>
    </w:p>
    <w:p w14:paraId="46A8BC0B" w14:textId="3510A3C7" w:rsidR="0051502F" w:rsidRPr="0051502F" w:rsidRDefault="0048476C" w:rsidP="00A82C16">
      <w:pPr>
        <w:ind w:left="720"/>
      </w:pPr>
      <w:proofErr w:type="gramStart"/>
      <w:r>
        <w:t>Task 3</w:t>
      </w:r>
      <w:r w:rsidR="001C20B7">
        <w:t>,</w:t>
      </w:r>
      <w:proofErr w:type="gramEnd"/>
      <w:r w:rsidR="001C20B7">
        <w:t xml:space="preserve"> </w:t>
      </w:r>
      <w:r>
        <w:t xml:space="preserve">involve testing how easy participants found it to play a recording once it had been paused.  </w:t>
      </w:r>
      <w:r w:rsidR="0051502F">
        <w:t xml:space="preserve">The participant was asked </w:t>
      </w:r>
      <w:r w:rsidR="0016500A">
        <w:t xml:space="preserve">to complete </w:t>
      </w:r>
      <w:r w:rsidR="0051502F">
        <w:t>this task</w:t>
      </w:r>
      <w:r w:rsidR="00186290">
        <w:t xml:space="preserve"> </w:t>
      </w:r>
      <w:r w:rsidR="0051502F">
        <w:t>based on the recording they used for task 2.  The goal was to have them press the play icon</w:t>
      </w:r>
      <w:r w:rsidR="001C20B7">
        <w:t xml:space="preserve"> or tap </w:t>
      </w:r>
      <w:r w:rsidR="00C64DF7">
        <w:t xml:space="preserve">with one finger </w:t>
      </w:r>
      <w:r w:rsidR="001C20B7">
        <w:t xml:space="preserve">on the Swipe Me gesture </w:t>
      </w:r>
      <w:r w:rsidR="00B12422">
        <w:t>controller</w:t>
      </w:r>
      <w:r w:rsidR="00186290">
        <w:t>,</w:t>
      </w:r>
      <w:r w:rsidR="001C20B7">
        <w:t xml:space="preserve"> both of </w:t>
      </w:r>
      <w:r>
        <w:t xml:space="preserve">which can be seen in </w:t>
      </w:r>
      <w:r>
        <w:fldChar w:fldCharType="begin"/>
      </w:r>
      <w:r>
        <w:instrText xml:space="preserve"> REF _Ref455424849 \h </w:instrText>
      </w:r>
      <w:r>
        <w:fldChar w:fldCharType="separate"/>
      </w:r>
      <w:r w:rsidR="00D22F6D">
        <w:t xml:space="preserve">Figure </w:t>
      </w:r>
      <w:r w:rsidR="00D22F6D">
        <w:rPr>
          <w:noProof/>
        </w:rPr>
        <w:t>10</w:t>
      </w:r>
      <w:r>
        <w:fldChar w:fldCharType="end"/>
      </w:r>
      <w:r w:rsidR="0051502F">
        <w:t>.</w:t>
      </w:r>
    </w:p>
    <w:p w14:paraId="5242D700" w14:textId="77777777" w:rsidR="008456D6" w:rsidRPr="00C62E5A" w:rsidRDefault="008456D6" w:rsidP="00A82C16">
      <w:pPr>
        <w:ind w:left="720" w:firstLine="0"/>
      </w:pPr>
      <w:r w:rsidRPr="00C62E5A">
        <w:rPr>
          <w:noProof/>
        </w:rPr>
        <w:lastRenderedPageBreak/>
        <w:drawing>
          <wp:inline distT="0" distB="0" distL="0" distR="0" wp14:anchorId="08C505E4" wp14:editId="097FB022">
            <wp:extent cx="2152800" cy="3826800"/>
            <wp:effectExtent l="0" t="0" r="0" b="2540"/>
            <wp:docPr id="50" name="Picture 50" descr="C:\mark\0 - hci masters\0 - thesis\0 - research data\screen shots of prototype tested\IMG_9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ark\0 - hci masters\0 - thesis\0 - research data\screen shots of prototype tested\IMG_921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2800" cy="3826800"/>
                    </a:xfrm>
                    <a:prstGeom prst="rect">
                      <a:avLst/>
                    </a:prstGeom>
                    <a:noFill/>
                    <a:ln>
                      <a:noFill/>
                    </a:ln>
                  </pic:spPr>
                </pic:pic>
              </a:graphicData>
            </a:graphic>
          </wp:inline>
        </w:drawing>
      </w:r>
    </w:p>
    <w:p w14:paraId="693EEF24" w14:textId="4AFE2396" w:rsidR="00181F6E" w:rsidRDefault="00181F6E" w:rsidP="00A82C16">
      <w:pPr>
        <w:pStyle w:val="Caption"/>
        <w:ind w:left="720" w:firstLine="0"/>
      </w:pPr>
      <w:bookmarkStart w:id="21" w:name="_Ref455424849"/>
      <w:r>
        <w:t xml:space="preserve">Figure </w:t>
      </w:r>
      <w:fldSimple w:instr=" SEQ Figure \* ARABIC ">
        <w:r w:rsidR="002A21BF">
          <w:rPr>
            <w:noProof/>
          </w:rPr>
          <w:t>10</w:t>
        </w:r>
      </w:fldSimple>
      <w:bookmarkEnd w:id="21"/>
      <w:r>
        <w:t xml:space="preserve">: </w:t>
      </w:r>
      <w:r w:rsidRPr="00875948">
        <w:t xml:space="preserve">Player screen </w:t>
      </w:r>
      <w:r>
        <w:t>showing a paused recording</w:t>
      </w:r>
    </w:p>
    <w:p w14:paraId="2E69379C" w14:textId="77777777" w:rsidR="00AE0009" w:rsidRPr="00C62E5A" w:rsidRDefault="001C20B7" w:rsidP="00A82C16">
      <w:pPr>
        <w:ind w:left="720"/>
      </w:pPr>
      <w:proofErr w:type="gramStart"/>
      <w:r w:rsidRPr="001C20B7">
        <w:t>Task 4</w:t>
      </w:r>
      <w:r>
        <w:t>,</w:t>
      </w:r>
      <w:proofErr w:type="gramEnd"/>
      <w:r>
        <w:t xml:space="preserve"> involved asking participants how they would rewind a recording which was currently playing.  </w:t>
      </w:r>
      <w:r w:rsidR="00B12422">
        <w:t>There were many wa</w:t>
      </w:r>
      <w:r w:rsidR="006D07AE">
        <w:t xml:space="preserve">ys they could have done this: press the rewind 10 seconds button, swipe left on the Swipe Me gesture controller or </w:t>
      </w:r>
      <w:r w:rsidR="00454EFA">
        <w:t xml:space="preserve">slide the </w:t>
      </w:r>
      <w:r w:rsidR="006D07AE">
        <w:t>current position slider to the left.</w:t>
      </w:r>
      <w:r w:rsidR="00AE0009">
        <w:t xml:space="preserve">  </w:t>
      </w:r>
      <w:proofErr w:type="gramStart"/>
      <w:r w:rsidR="00AE0009">
        <w:t>All of</w:t>
      </w:r>
      <w:proofErr w:type="gramEnd"/>
      <w:r w:rsidR="00AE0009">
        <w:t xml:space="preserve"> these controls can be seen in </w:t>
      </w:r>
      <w:r w:rsidR="00AE0009">
        <w:fldChar w:fldCharType="begin"/>
      </w:r>
      <w:r w:rsidR="00AE0009">
        <w:instrText xml:space="preserve"> REF _Ref455424360 \h </w:instrText>
      </w:r>
      <w:r w:rsidR="00AE0009">
        <w:fldChar w:fldCharType="separate"/>
      </w:r>
      <w:r w:rsidR="00AE0009">
        <w:t xml:space="preserve">Figure </w:t>
      </w:r>
      <w:r w:rsidR="00AE0009">
        <w:rPr>
          <w:noProof/>
        </w:rPr>
        <w:t>9</w:t>
      </w:r>
      <w:r w:rsidR="00AE0009">
        <w:fldChar w:fldCharType="end"/>
      </w:r>
      <w:r w:rsidR="00AE0009">
        <w:t>.</w:t>
      </w:r>
    </w:p>
    <w:p w14:paraId="158714FF" w14:textId="77777777" w:rsidR="00AE0009" w:rsidRPr="00C62E5A" w:rsidRDefault="008456D6" w:rsidP="00A82C16">
      <w:pPr>
        <w:ind w:left="720"/>
      </w:pPr>
      <w:proofErr w:type="gramStart"/>
      <w:r w:rsidRPr="00C62E5A">
        <w:t>Task 5</w:t>
      </w:r>
      <w:r w:rsidR="00AE0009">
        <w:t>,</w:t>
      </w:r>
      <w:proofErr w:type="gramEnd"/>
      <w:r w:rsidR="00AE0009">
        <w:t xml:space="preserve"> involved asking participants how they would </w:t>
      </w:r>
      <w:r w:rsidR="00AE0009" w:rsidRPr="00C62E5A">
        <w:t xml:space="preserve">fast forward </w:t>
      </w:r>
      <w:r w:rsidR="00AE0009">
        <w:t xml:space="preserve">a recording which was currently playing.  There were many ways they could have done this: press the fast forward 15 seconds button, swipe right on the Swipe Me gesture controller or slide the current position slider to the right.  </w:t>
      </w:r>
      <w:proofErr w:type="gramStart"/>
      <w:r w:rsidR="00AE0009">
        <w:t>All of</w:t>
      </w:r>
      <w:proofErr w:type="gramEnd"/>
      <w:r w:rsidR="00AE0009">
        <w:t xml:space="preserve"> these controls can be seen in </w:t>
      </w:r>
      <w:r w:rsidR="00AE0009">
        <w:fldChar w:fldCharType="begin"/>
      </w:r>
      <w:r w:rsidR="00AE0009">
        <w:instrText xml:space="preserve"> REF _Ref455424360 \h </w:instrText>
      </w:r>
      <w:r w:rsidR="00AE0009">
        <w:fldChar w:fldCharType="separate"/>
      </w:r>
      <w:r w:rsidR="00AE0009">
        <w:t xml:space="preserve">Figure </w:t>
      </w:r>
      <w:r w:rsidR="00AE0009">
        <w:rPr>
          <w:noProof/>
        </w:rPr>
        <w:t>9</w:t>
      </w:r>
      <w:r w:rsidR="00AE0009">
        <w:fldChar w:fldCharType="end"/>
      </w:r>
      <w:r w:rsidR="00AE0009">
        <w:t>.</w:t>
      </w:r>
    </w:p>
    <w:p w14:paraId="7A3D2C63" w14:textId="230A15F8" w:rsidR="008456D6" w:rsidRDefault="008456D6" w:rsidP="00A82C16">
      <w:pPr>
        <w:ind w:left="720"/>
      </w:pPr>
      <w:proofErr w:type="gramStart"/>
      <w:r w:rsidRPr="00C62E5A">
        <w:lastRenderedPageBreak/>
        <w:t>Task 6</w:t>
      </w:r>
      <w:r w:rsidR="00966F7F">
        <w:t>,</w:t>
      </w:r>
      <w:proofErr w:type="gramEnd"/>
      <w:r w:rsidR="00966F7F">
        <w:t xml:space="preserve"> involved setting an in</w:t>
      </w:r>
      <w:r w:rsidR="00AD2E89">
        <w:t xml:space="preserve"> </w:t>
      </w:r>
      <w:r w:rsidR="00966F7F">
        <w:t>point for a clip note.   The goal was to have users click the Set clip in</w:t>
      </w:r>
      <w:r w:rsidR="00AD2E89">
        <w:t xml:space="preserve"> </w:t>
      </w:r>
      <w:r w:rsidR="00966F7F">
        <w:t xml:space="preserve">point button.   </w:t>
      </w:r>
      <w:r w:rsidR="004947B9">
        <w:t xml:space="preserve"> By setting a clip in</w:t>
      </w:r>
      <w:r w:rsidR="00AD2E89">
        <w:t xml:space="preserve"> </w:t>
      </w:r>
      <w:r w:rsidR="004947B9">
        <w:t xml:space="preserve">point, users can set the point they want the highlight or audio annotation to start from.  This button can be seen in </w:t>
      </w:r>
      <w:r w:rsidR="004947B9">
        <w:fldChar w:fldCharType="begin"/>
      </w:r>
      <w:r w:rsidR="004947B9">
        <w:instrText xml:space="preserve"> REF _Ref455424360 \h </w:instrText>
      </w:r>
      <w:r w:rsidR="004947B9">
        <w:fldChar w:fldCharType="separate"/>
      </w:r>
      <w:r w:rsidR="004947B9">
        <w:t xml:space="preserve">Figure </w:t>
      </w:r>
      <w:r w:rsidR="004947B9">
        <w:rPr>
          <w:noProof/>
        </w:rPr>
        <w:t>9</w:t>
      </w:r>
      <w:r w:rsidR="004947B9">
        <w:fldChar w:fldCharType="end"/>
      </w:r>
      <w:r w:rsidR="004947B9">
        <w:t>.</w:t>
      </w:r>
    </w:p>
    <w:p w14:paraId="17DCC32F" w14:textId="3A87BDF9" w:rsidR="004947B9" w:rsidRDefault="004947B9" w:rsidP="00A82C16">
      <w:pPr>
        <w:ind w:left="720"/>
      </w:pPr>
      <w:proofErr w:type="gramStart"/>
      <w:r w:rsidRPr="00C62E5A">
        <w:t xml:space="preserve">Task </w:t>
      </w:r>
      <w:r>
        <w:t>7,</w:t>
      </w:r>
      <w:proofErr w:type="gramEnd"/>
      <w:r>
        <w:t xml:space="preserve"> involved setting an out</w:t>
      </w:r>
      <w:r w:rsidR="007C0ACB">
        <w:t xml:space="preserve"> </w:t>
      </w:r>
      <w:r>
        <w:t>point for a clip note.   The goal was to have users click the Set clip out</w:t>
      </w:r>
      <w:r w:rsidR="007C0ACB">
        <w:t xml:space="preserve"> </w:t>
      </w:r>
      <w:r>
        <w:t>point button.    By setting a clip out</w:t>
      </w:r>
      <w:r w:rsidR="007C0ACB">
        <w:t xml:space="preserve"> </w:t>
      </w:r>
      <w:r>
        <w:t xml:space="preserve">point, users can set the point they want the highlight or audio annotation to end.  This button can be seen in </w:t>
      </w:r>
      <w:r>
        <w:fldChar w:fldCharType="begin"/>
      </w:r>
      <w:r>
        <w:instrText xml:space="preserve"> REF _Ref455424360 \h </w:instrText>
      </w:r>
      <w:r>
        <w:fldChar w:fldCharType="separate"/>
      </w:r>
      <w:r>
        <w:t xml:space="preserve">Figure </w:t>
      </w:r>
      <w:r>
        <w:rPr>
          <w:noProof/>
        </w:rPr>
        <w:t>9</w:t>
      </w:r>
      <w:r>
        <w:fldChar w:fldCharType="end"/>
      </w:r>
      <w:r>
        <w:t>.</w:t>
      </w:r>
    </w:p>
    <w:p w14:paraId="0B38A73D" w14:textId="64B8598F" w:rsidR="004947B9" w:rsidRDefault="005C3EDA" w:rsidP="00A82C16">
      <w:pPr>
        <w:ind w:left="720"/>
      </w:pPr>
      <w:proofErr w:type="gramStart"/>
      <w:r>
        <w:t>Task 8,</w:t>
      </w:r>
      <w:proofErr w:type="gramEnd"/>
      <w:r>
        <w:t xml:space="preserve"> asked participants h</w:t>
      </w:r>
      <w:r w:rsidRPr="00C62E5A">
        <w:t xml:space="preserve">ow </w:t>
      </w:r>
      <w:r>
        <w:t xml:space="preserve">they would take a note when listening to a recording.   The goal was to have participants tap the </w:t>
      </w:r>
      <w:r w:rsidR="00AD6DB0">
        <w:t xml:space="preserve">Add new note icon in the top </w:t>
      </w:r>
      <w:r w:rsidR="00C36E50">
        <w:t xml:space="preserve">right </w:t>
      </w:r>
      <w:r w:rsidR="00AD6DB0">
        <w:t>corner of the screen</w:t>
      </w:r>
      <w:r w:rsidR="007C0ACB">
        <w:t>,</w:t>
      </w:r>
      <w:r w:rsidR="00C36E50">
        <w:t xml:space="preserve"> enter a note and press the save button in the top right corner of the Add note screen.</w:t>
      </w:r>
      <w:r w:rsidR="00BF14F0">
        <w:t xml:space="preserve">  The following figure shows both the Player and Add Note screens as they appeared during the testing sessions.</w:t>
      </w:r>
    </w:p>
    <w:p w14:paraId="17747560" w14:textId="77777777" w:rsidR="008456D6" w:rsidRPr="00C62E5A" w:rsidRDefault="008456D6" w:rsidP="00A82C16">
      <w:pPr>
        <w:ind w:left="720" w:firstLine="0"/>
      </w:pPr>
      <w:r w:rsidRPr="00C62E5A">
        <w:rPr>
          <w:noProof/>
        </w:rPr>
        <w:lastRenderedPageBreak/>
        <w:drawing>
          <wp:inline distT="0" distB="0" distL="0" distR="0" wp14:anchorId="0294B397" wp14:editId="1DBA53EA">
            <wp:extent cx="2167128" cy="3831336"/>
            <wp:effectExtent l="0" t="0" r="5080" b="0"/>
            <wp:docPr id="56" name="Picture 56" descr="C:\mark\0 - hci masters\0 - thesis\0 - research data\screen shots of prototype tested\IMG_9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mark\0 - hci masters\0 - thesis\0 - research data\screen shots of prototype tested\IMG_986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67128" cy="3831336"/>
                    </a:xfrm>
                    <a:prstGeom prst="rect">
                      <a:avLst/>
                    </a:prstGeom>
                    <a:noFill/>
                    <a:ln>
                      <a:noFill/>
                    </a:ln>
                  </pic:spPr>
                </pic:pic>
              </a:graphicData>
            </a:graphic>
          </wp:inline>
        </w:drawing>
      </w:r>
      <w:r w:rsidRPr="00C62E5A">
        <w:rPr>
          <w:noProof/>
        </w:rPr>
        <w:drawing>
          <wp:inline distT="0" distB="0" distL="0" distR="0" wp14:anchorId="10320A5C" wp14:editId="6AC42770">
            <wp:extent cx="2167128" cy="3831336"/>
            <wp:effectExtent l="0" t="0" r="5080" b="0"/>
            <wp:docPr id="57" name="Picture 57" descr="C:\mark\0 - hci masters\0 - thesis\0 - research data\screen shots of prototype tested\IMG_98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ark\0 - hci masters\0 - thesis\0 - research data\screen shots of prototype tested\IMG_986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7128" cy="3831336"/>
                    </a:xfrm>
                    <a:prstGeom prst="rect">
                      <a:avLst/>
                    </a:prstGeom>
                    <a:noFill/>
                    <a:ln>
                      <a:noFill/>
                    </a:ln>
                  </pic:spPr>
                </pic:pic>
              </a:graphicData>
            </a:graphic>
          </wp:inline>
        </w:drawing>
      </w:r>
    </w:p>
    <w:p w14:paraId="69C7AFC6" w14:textId="079B6860" w:rsidR="008456D6" w:rsidRPr="00C62E5A" w:rsidRDefault="00FC1C1D" w:rsidP="00A82C16">
      <w:pPr>
        <w:pStyle w:val="Caption"/>
        <w:ind w:left="720" w:firstLine="0"/>
      </w:pPr>
      <w:r>
        <w:t xml:space="preserve">Figure </w:t>
      </w:r>
      <w:fldSimple w:instr=" SEQ Figure \* ARABIC ">
        <w:r w:rsidR="002A21BF">
          <w:rPr>
            <w:noProof/>
          </w:rPr>
          <w:t>11</w:t>
        </w:r>
      </w:fldSimple>
      <w:r>
        <w:t>: Shows the mai</w:t>
      </w:r>
      <w:r w:rsidR="005C6EC7">
        <w:t>n player screen</w:t>
      </w:r>
      <w:r w:rsidR="00A80084">
        <w:t xml:space="preserve"> (left)</w:t>
      </w:r>
      <w:r w:rsidR="005C6EC7">
        <w:t xml:space="preserve"> an</w:t>
      </w:r>
      <w:r w:rsidR="00A80084">
        <w:t xml:space="preserve">d the Add new note screen (right) which is shown </w:t>
      </w:r>
      <w:r>
        <w:t xml:space="preserve">after the </w:t>
      </w:r>
      <w:r w:rsidR="00A80084">
        <w:t xml:space="preserve">Add new </w:t>
      </w:r>
      <w:r>
        <w:t>note icon</w:t>
      </w:r>
      <w:r w:rsidR="00A80084">
        <w:t xml:space="preserve"> </w:t>
      </w:r>
      <w:r>
        <w:t>is pressed</w:t>
      </w:r>
      <w:r w:rsidR="00A80084">
        <w:t xml:space="preserve"> on the player screen.</w:t>
      </w:r>
    </w:p>
    <w:p w14:paraId="2CAF3F35" w14:textId="77777777" w:rsidR="008456D6" w:rsidRPr="00C62E5A" w:rsidRDefault="00BF14F0" w:rsidP="00A82C16">
      <w:pPr>
        <w:ind w:left="720" w:firstLine="0"/>
      </w:pPr>
      <w:r>
        <w:tab/>
      </w:r>
      <w:proofErr w:type="gramStart"/>
      <w:r>
        <w:t>Task 9,</w:t>
      </w:r>
      <w:proofErr w:type="gramEnd"/>
      <w:r>
        <w:t xml:space="preserve"> asked participants to review the note they had taken in task 8.   The goal was to have participants tap the Notes button at the top of the screen</w:t>
      </w:r>
      <w:r w:rsidR="000566E5">
        <w:t xml:space="preserve"> shown in </w:t>
      </w:r>
      <w:r w:rsidR="000566E5">
        <w:fldChar w:fldCharType="begin"/>
      </w:r>
      <w:r w:rsidR="000566E5">
        <w:instrText xml:space="preserve"> REF _Ref455499945 \h </w:instrText>
      </w:r>
      <w:r w:rsidR="000566E5">
        <w:fldChar w:fldCharType="separate"/>
      </w:r>
      <w:r w:rsidR="000566E5">
        <w:t xml:space="preserve">Figure </w:t>
      </w:r>
      <w:r w:rsidR="000566E5">
        <w:rPr>
          <w:noProof/>
        </w:rPr>
        <w:t>12</w:t>
      </w:r>
      <w:r w:rsidR="000566E5">
        <w:fldChar w:fldCharType="end"/>
      </w:r>
      <w:r w:rsidR="000566E5">
        <w:t xml:space="preserve">  </w:t>
      </w:r>
      <w:r>
        <w:t xml:space="preserve">, which displays a list of all notes </w:t>
      </w:r>
      <w:r w:rsidR="000566E5">
        <w:t xml:space="preserve">that </w:t>
      </w:r>
      <w:r>
        <w:t>have been taken for a recording.  The participant could then tap on a note in the list to view it.</w:t>
      </w:r>
    </w:p>
    <w:p w14:paraId="5A18ACE5" w14:textId="77777777" w:rsidR="008456D6" w:rsidRPr="00C62E5A" w:rsidRDefault="008456D6" w:rsidP="00A82C16">
      <w:pPr>
        <w:ind w:left="720" w:firstLine="0"/>
      </w:pPr>
      <w:r w:rsidRPr="00C62E5A">
        <w:rPr>
          <w:noProof/>
        </w:rPr>
        <w:lastRenderedPageBreak/>
        <w:drawing>
          <wp:inline distT="0" distB="0" distL="0" distR="0" wp14:anchorId="0229E07D" wp14:editId="1B95C4FF">
            <wp:extent cx="2157984" cy="3831336"/>
            <wp:effectExtent l="0" t="0" r="0" b="0"/>
            <wp:docPr id="60" name="Picture 60" descr="C:\mark\0 - hci masters\0 - thesis\0 - research data\screen shots of prototype tested\IMG_98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mark\0 - hci masters\0 - thesis\0 - research data\screen shots of prototype tested\IMG_987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57984" cy="3831336"/>
                    </a:xfrm>
                    <a:prstGeom prst="rect">
                      <a:avLst/>
                    </a:prstGeom>
                    <a:noFill/>
                    <a:ln>
                      <a:noFill/>
                    </a:ln>
                  </pic:spPr>
                </pic:pic>
              </a:graphicData>
            </a:graphic>
          </wp:inline>
        </w:drawing>
      </w:r>
      <w:r w:rsidRPr="00C62E5A">
        <w:rPr>
          <w:noProof/>
        </w:rPr>
        <w:drawing>
          <wp:inline distT="0" distB="0" distL="0" distR="0" wp14:anchorId="5BB33D35" wp14:editId="0640118B">
            <wp:extent cx="2157984" cy="3831336"/>
            <wp:effectExtent l="0" t="0" r="0" b="0"/>
            <wp:docPr id="61" name="Picture 61" descr="C:\mark\0 - hci masters\0 - thesis\0 - research data\screen shots of prototype tested\IMG_98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mark\0 - hci masters\0 - thesis\0 - research data\screen shots of prototype tested\IMG_987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57984" cy="3831336"/>
                    </a:xfrm>
                    <a:prstGeom prst="rect">
                      <a:avLst/>
                    </a:prstGeom>
                    <a:noFill/>
                    <a:ln>
                      <a:noFill/>
                    </a:ln>
                  </pic:spPr>
                </pic:pic>
              </a:graphicData>
            </a:graphic>
          </wp:inline>
        </w:drawing>
      </w:r>
      <w:r w:rsidR="000A41AF">
        <w:rPr>
          <w:noProof/>
        </w:rPr>
        <w:tab/>
      </w:r>
    </w:p>
    <w:p w14:paraId="7FADA275" w14:textId="2233D6EF" w:rsidR="008456D6" w:rsidRDefault="008E2370" w:rsidP="00A82C16">
      <w:pPr>
        <w:pStyle w:val="Caption"/>
        <w:ind w:left="720" w:firstLine="0"/>
      </w:pPr>
      <w:bookmarkStart w:id="22" w:name="_Ref455499945"/>
      <w:r>
        <w:t xml:space="preserve">Figure </w:t>
      </w:r>
      <w:fldSimple w:instr=" SEQ Figure \* ARABIC ">
        <w:r w:rsidR="002A21BF">
          <w:rPr>
            <w:noProof/>
          </w:rPr>
          <w:t>12</w:t>
        </w:r>
      </w:fldSimple>
      <w:bookmarkEnd w:id="22"/>
      <w:r>
        <w:t>: View all notes screen (left) View note screen (right)</w:t>
      </w:r>
    </w:p>
    <w:p w14:paraId="433E5778" w14:textId="77777777" w:rsidR="008E2370" w:rsidRDefault="008E2370" w:rsidP="00A82C16">
      <w:pPr>
        <w:ind w:left="720"/>
      </w:pPr>
      <w:proofErr w:type="gramStart"/>
      <w:r>
        <w:t>Task 10,</w:t>
      </w:r>
      <w:proofErr w:type="gramEnd"/>
      <w:r>
        <w:t xml:space="preserve"> builds on task 9 but instead of viewing a note they are asked how to edit </w:t>
      </w:r>
      <w:r w:rsidR="009D599C">
        <w:t xml:space="preserve">the note they viewed in task 9.  </w:t>
      </w:r>
      <w:r>
        <w:t xml:space="preserve">The goal was to have them click the Edit button in the top right corner of the second screenshot in </w:t>
      </w:r>
      <w:r>
        <w:fldChar w:fldCharType="begin"/>
      </w:r>
      <w:r>
        <w:instrText xml:space="preserve"> REF _Ref455499945 \h </w:instrText>
      </w:r>
      <w:r>
        <w:fldChar w:fldCharType="separate"/>
      </w:r>
      <w:r>
        <w:t xml:space="preserve">Figure </w:t>
      </w:r>
      <w:r>
        <w:rPr>
          <w:noProof/>
        </w:rPr>
        <w:t>12</w:t>
      </w:r>
      <w:r>
        <w:fldChar w:fldCharType="end"/>
      </w:r>
      <w:r>
        <w:t>.  After tapping the Edit button</w:t>
      </w:r>
      <w:r w:rsidR="00186290">
        <w:t>,</w:t>
      </w:r>
      <w:r>
        <w:t xml:space="preserve"> they would see </w:t>
      </w:r>
      <w:r w:rsidR="009D599C">
        <w:fldChar w:fldCharType="begin"/>
      </w:r>
      <w:r w:rsidR="009D599C">
        <w:instrText xml:space="preserve"> REF _Ref455500247 \h </w:instrText>
      </w:r>
      <w:r w:rsidR="009D599C">
        <w:fldChar w:fldCharType="separate"/>
      </w:r>
      <w:r w:rsidR="009D599C">
        <w:t xml:space="preserve">Figure </w:t>
      </w:r>
      <w:r w:rsidR="009D599C">
        <w:rPr>
          <w:noProof/>
        </w:rPr>
        <w:t>13</w:t>
      </w:r>
      <w:r w:rsidR="009D599C">
        <w:fldChar w:fldCharType="end"/>
      </w:r>
      <w:r>
        <w:t xml:space="preserve">.  </w:t>
      </w:r>
    </w:p>
    <w:p w14:paraId="49AE5EE6" w14:textId="77777777" w:rsidR="008456D6" w:rsidRPr="00C62E5A" w:rsidRDefault="008456D6" w:rsidP="00A82C16">
      <w:pPr>
        <w:ind w:left="720" w:firstLine="0"/>
      </w:pPr>
      <w:r w:rsidRPr="00C62E5A">
        <w:rPr>
          <w:noProof/>
        </w:rPr>
        <w:lastRenderedPageBreak/>
        <w:drawing>
          <wp:inline distT="0" distB="0" distL="0" distR="0" wp14:anchorId="62EDBB90" wp14:editId="55417ABF">
            <wp:extent cx="2149200" cy="3826800"/>
            <wp:effectExtent l="0" t="0" r="3810" b="2540"/>
            <wp:docPr id="67" name="Picture 67" descr="C:\mark\0 - hci masters\0 - thesis\0 - research data\screen shots of prototype tested\IMG_98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ark\0 - hci masters\0 - thesis\0 - research data\screen shots of prototype tested\IMG_987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49200" cy="3826800"/>
                    </a:xfrm>
                    <a:prstGeom prst="rect">
                      <a:avLst/>
                    </a:prstGeom>
                    <a:noFill/>
                    <a:ln>
                      <a:noFill/>
                    </a:ln>
                  </pic:spPr>
                </pic:pic>
              </a:graphicData>
            </a:graphic>
          </wp:inline>
        </w:drawing>
      </w:r>
    </w:p>
    <w:p w14:paraId="417B8242" w14:textId="1643CFB3" w:rsidR="008456D6" w:rsidRPr="00C62E5A" w:rsidRDefault="008E2370" w:rsidP="00A82C16">
      <w:pPr>
        <w:pStyle w:val="Caption"/>
        <w:ind w:left="720" w:firstLine="0"/>
      </w:pPr>
      <w:bookmarkStart w:id="23" w:name="_Ref455500247"/>
      <w:r>
        <w:t xml:space="preserve">Figure </w:t>
      </w:r>
      <w:fldSimple w:instr=" SEQ Figure \* ARABIC ">
        <w:r w:rsidR="002A21BF">
          <w:rPr>
            <w:noProof/>
          </w:rPr>
          <w:t>13</w:t>
        </w:r>
      </w:fldSimple>
      <w:bookmarkEnd w:id="23"/>
      <w:r>
        <w:t>: Edit note screen</w:t>
      </w:r>
    </w:p>
    <w:p w14:paraId="3A40FC9D" w14:textId="77777777" w:rsidR="008456D6" w:rsidRPr="00C62E5A" w:rsidRDefault="008456D6" w:rsidP="00A82C16">
      <w:pPr>
        <w:pStyle w:val="Heading3"/>
        <w:tabs>
          <w:tab w:val="clear" w:pos="576"/>
          <w:tab w:val="num" w:pos="1296"/>
        </w:tabs>
        <w:ind w:left="720"/>
      </w:pPr>
      <w:bookmarkStart w:id="24" w:name="_Toc456174324"/>
      <w:r w:rsidRPr="00C62E5A">
        <w:t>Close out message</w:t>
      </w:r>
      <w:r w:rsidR="001574A5">
        <w:t xml:space="preserve"> said orally to all participants</w:t>
      </w:r>
      <w:bookmarkEnd w:id="24"/>
    </w:p>
    <w:p w14:paraId="6A27D652" w14:textId="6BA57ECA" w:rsidR="008456D6" w:rsidRPr="00C62E5A" w:rsidRDefault="008456D6" w:rsidP="00A82C16">
      <w:pPr>
        <w:ind w:left="720" w:firstLine="0"/>
      </w:pPr>
      <w:r w:rsidRPr="00C62E5A">
        <w:t xml:space="preserve">Thank you for taking part in this usability test.  If you have any questions you want to ask </w:t>
      </w:r>
      <w:r w:rsidR="00D148D9" w:rsidRPr="00C62E5A">
        <w:t>me,</w:t>
      </w:r>
      <w:r w:rsidRPr="00C62E5A">
        <w:t xml:space="preserve"> please ask them now.  And thanks for your participation.</w:t>
      </w:r>
    </w:p>
    <w:p w14:paraId="1555E5FA" w14:textId="77777777" w:rsidR="008456D6" w:rsidRPr="00C62E5A" w:rsidRDefault="008456D6" w:rsidP="00A82C16">
      <w:pPr>
        <w:pStyle w:val="Heading3"/>
        <w:tabs>
          <w:tab w:val="clear" w:pos="576"/>
          <w:tab w:val="num" w:pos="1296"/>
        </w:tabs>
        <w:ind w:left="720"/>
      </w:pPr>
      <w:bookmarkStart w:id="25" w:name="_Toc456174325"/>
      <w:r w:rsidRPr="00C62E5A">
        <w:t>Device used for testing</w:t>
      </w:r>
      <w:bookmarkEnd w:id="25"/>
    </w:p>
    <w:p w14:paraId="1B6467A9" w14:textId="4A48333B" w:rsidR="008456D6" w:rsidRPr="00C62E5A" w:rsidRDefault="008456D6" w:rsidP="00A82C16">
      <w:pPr>
        <w:ind w:left="720" w:firstLine="0"/>
      </w:pPr>
      <w:r w:rsidRPr="00C62E5A">
        <w:t xml:space="preserve">An iPhone 6 Plus running iOS 9 was used by all participants during the test.   </w:t>
      </w:r>
      <w:proofErr w:type="spellStart"/>
      <w:r w:rsidRPr="00C62E5A">
        <w:t>SpokenText</w:t>
      </w:r>
      <w:proofErr w:type="spellEnd"/>
      <w:r w:rsidRPr="00C62E5A">
        <w:t xml:space="preserve"> Reader was installed on the device</w:t>
      </w:r>
      <w:r w:rsidR="00186290">
        <w:t xml:space="preserve">. </w:t>
      </w:r>
      <w:r w:rsidR="00E06ABA">
        <w:t xml:space="preserve">I </w:t>
      </w:r>
      <w:r w:rsidRPr="00C62E5A">
        <w:t>launched it and navigated the application to</w:t>
      </w:r>
      <w:r w:rsidR="00BE3FE8">
        <w:t xml:space="preserve"> the Library screen.</w:t>
      </w:r>
      <w:r w:rsidR="00186290">
        <w:t xml:space="preserve"> </w:t>
      </w:r>
    </w:p>
    <w:p w14:paraId="1C1D9782" w14:textId="0CD3D80E" w:rsidR="008456D6" w:rsidRPr="00C62E5A" w:rsidRDefault="008456D6" w:rsidP="00A82C16">
      <w:pPr>
        <w:ind w:left="720"/>
      </w:pPr>
      <w:r w:rsidRPr="00C62E5A">
        <w:t xml:space="preserve">This device was used for the testing since it was the </w:t>
      </w:r>
      <w:proofErr w:type="gramStart"/>
      <w:r w:rsidRPr="00C62E5A">
        <w:t>one</w:t>
      </w:r>
      <w:proofErr w:type="gramEnd"/>
      <w:r w:rsidRPr="00C62E5A">
        <w:t xml:space="preserve"> </w:t>
      </w:r>
      <w:r w:rsidR="00E06ABA">
        <w:t xml:space="preserve">I </w:t>
      </w:r>
      <w:r w:rsidRPr="00C62E5A">
        <w:t xml:space="preserve">was most familiar with and </w:t>
      </w:r>
      <w:r w:rsidR="00E06ABA">
        <w:t xml:space="preserve">it was the </w:t>
      </w:r>
      <w:r w:rsidRPr="00C62E5A">
        <w:t>platform used by the majority of participants who owned a mobile phone.</w:t>
      </w:r>
      <w:r w:rsidR="00186290">
        <w:t xml:space="preserve"> </w:t>
      </w:r>
      <w:r w:rsidR="00A44726">
        <w:t xml:space="preserve">  </w:t>
      </w:r>
      <w:r w:rsidRPr="00C62E5A">
        <w:t xml:space="preserve">This is important as screen readers used by people with visual impairments vary between the various platforms, so it was important to use </w:t>
      </w:r>
      <w:r w:rsidRPr="00C62E5A">
        <w:lastRenderedPageBreak/>
        <w:t>a device which could accommodate these participants and one for which they would also be quite familiar with.</w:t>
      </w:r>
    </w:p>
    <w:p w14:paraId="6A12F903" w14:textId="77777777" w:rsidR="00931192" w:rsidRDefault="00931192">
      <w:pPr>
        <w:rPr>
          <w:rFonts w:ascii="Cambria" w:hAnsi="Cambria"/>
          <w:sz w:val="20"/>
          <w:szCs w:val="20"/>
        </w:rPr>
      </w:pPr>
    </w:p>
    <w:sectPr w:rsidR="00931192" w:rsidSect="00DF2211">
      <w:footerReference w:type="default" r:id="rId24"/>
      <w:pgSz w:w="12240" w:h="15840"/>
      <w:pgMar w:top="1440" w:right="1440" w:bottom="1440" w:left="2160" w:header="706" w:footer="706"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443629" w14:textId="77777777" w:rsidR="008E55BB" w:rsidRDefault="008E55BB" w:rsidP="00E9753B">
      <w:r>
        <w:separator/>
      </w:r>
    </w:p>
  </w:endnote>
  <w:endnote w:type="continuationSeparator" w:id="0">
    <w:p w14:paraId="5C1A85F6" w14:textId="77777777" w:rsidR="008E55BB" w:rsidRDefault="008E55BB" w:rsidP="00E975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103761" w14:textId="225E1CE6" w:rsidR="00A72595" w:rsidRDefault="00A72595" w:rsidP="00E9753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770B2">
      <w:rPr>
        <w:rStyle w:val="PageNumber"/>
        <w:noProof/>
      </w:rPr>
      <w:t>83</w:t>
    </w:r>
    <w:r>
      <w:rPr>
        <w:rStyle w:val="PageNumber"/>
      </w:rPr>
      <w:fldChar w:fldCharType="end"/>
    </w:r>
  </w:p>
  <w:p w14:paraId="172971C9" w14:textId="77777777" w:rsidR="00A72595" w:rsidRDefault="00A72595" w:rsidP="00E9753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F2407E" w14:textId="77777777" w:rsidR="008E55BB" w:rsidRDefault="008E55BB" w:rsidP="00E9753B">
      <w:r>
        <w:separator/>
      </w:r>
    </w:p>
  </w:footnote>
  <w:footnote w:type="continuationSeparator" w:id="0">
    <w:p w14:paraId="20772C7F" w14:textId="77777777" w:rsidR="008E55BB" w:rsidRDefault="008E55BB" w:rsidP="00E9753B">
      <w:r>
        <w:continuationSeparator/>
      </w:r>
    </w:p>
  </w:footnote>
  <w:footnote w:id="1">
    <w:p w14:paraId="795E1751" w14:textId="77777777" w:rsidR="00A72595" w:rsidRDefault="00A72595" w:rsidP="00F23556">
      <w:pPr>
        <w:pStyle w:val="FootnoteText"/>
        <w:ind w:firstLine="0"/>
      </w:pPr>
      <w:r>
        <w:rPr>
          <w:rStyle w:val="FootnoteReference"/>
        </w:rPr>
        <w:footnoteRef/>
      </w:r>
      <w:r>
        <w:t xml:space="preserve"> </w:t>
      </w:r>
      <w:r w:rsidRPr="005A469E">
        <w:t>Open source framework to develop mobile apps with HTML, CSS &amp; JS, which supports multiple platforms with one code base. https://cordova.apache.org/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A510D49E"/>
    <w:lvl w:ilvl="0">
      <w:start w:val="1"/>
      <w:numFmt w:val="decimal"/>
      <w:lvlText w:val="%1."/>
      <w:lvlJc w:val="left"/>
      <w:pPr>
        <w:tabs>
          <w:tab w:val="num" w:pos="720"/>
        </w:tabs>
        <w:ind w:left="720" w:hanging="360"/>
      </w:pPr>
    </w:lvl>
  </w:abstractNum>
  <w:abstractNum w:abstractNumId="1" w15:restartNumberingAfterBreak="0">
    <w:nsid w:val="042D5975"/>
    <w:multiLevelType w:val="hybridMultilevel"/>
    <w:tmpl w:val="4EC2D6DA"/>
    <w:lvl w:ilvl="0" w:tplc="F4981FA6">
      <w:start w:val="1"/>
      <w:numFmt w:val="decimal"/>
      <w:lvlText w:val="%1."/>
      <w:lvlJc w:val="left"/>
      <w:pPr>
        <w:ind w:left="1440" w:hanging="72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E2E38D1"/>
    <w:multiLevelType w:val="hybridMultilevel"/>
    <w:tmpl w:val="D5E65756"/>
    <w:lvl w:ilvl="0" w:tplc="C3F2B50C">
      <w:start w:val="1"/>
      <w:numFmt w:val="decimal"/>
      <w:lvlText w:val="%1."/>
      <w:lvlJc w:val="left"/>
      <w:pPr>
        <w:ind w:left="180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 w15:restartNumberingAfterBreak="0">
    <w:nsid w:val="176B1A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D087C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F6E76AE"/>
    <w:multiLevelType w:val="hybridMultilevel"/>
    <w:tmpl w:val="9C32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6C00E1"/>
    <w:multiLevelType w:val="hybridMultilevel"/>
    <w:tmpl w:val="A1781806"/>
    <w:lvl w:ilvl="0" w:tplc="88C2092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3F81F1A"/>
    <w:multiLevelType w:val="hybridMultilevel"/>
    <w:tmpl w:val="BDCA82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479662D"/>
    <w:multiLevelType w:val="hybridMultilevel"/>
    <w:tmpl w:val="BBC63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BF5098"/>
    <w:multiLevelType w:val="hybridMultilevel"/>
    <w:tmpl w:val="4238E7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B2F76D5"/>
    <w:multiLevelType w:val="hybridMultilevel"/>
    <w:tmpl w:val="5F1AE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B34079"/>
    <w:multiLevelType w:val="hybridMultilevel"/>
    <w:tmpl w:val="2E549F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F6F697C"/>
    <w:multiLevelType w:val="hybridMultilevel"/>
    <w:tmpl w:val="591E4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3A1ACE"/>
    <w:multiLevelType w:val="hybridMultilevel"/>
    <w:tmpl w:val="2E549F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4455605"/>
    <w:multiLevelType w:val="hybridMultilevel"/>
    <w:tmpl w:val="8B560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152D99"/>
    <w:multiLevelType w:val="hybridMultilevel"/>
    <w:tmpl w:val="EBF80C48"/>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6" w15:restartNumberingAfterBreak="0">
    <w:nsid w:val="483C64E1"/>
    <w:multiLevelType w:val="hybridMultilevel"/>
    <w:tmpl w:val="B73E7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4C4CF5"/>
    <w:multiLevelType w:val="multilevel"/>
    <w:tmpl w:val="134E0018"/>
    <w:lvl w:ilvl="0">
      <w:start w:val="1"/>
      <w:numFmt w:val="none"/>
      <w:pStyle w:val="Heading1"/>
      <w:suff w:val="nothing"/>
      <w:lvlText w:val=""/>
      <w:lvlJc w:val="left"/>
      <w:pPr>
        <w:ind w:left="0" w:firstLine="0"/>
      </w:pPr>
      <w:rPr>
        <w:rFonts w:hint="default"/>
      </w:rPr>
    </w:lvl>
    <w:lvl w:ilvl="1">
      <w:start w:val="1"/>
      <w:numFmt w:val="decimal"/>
      <w:pStyle w:val="Heading2"/>
      <w:suff w:val="space"/>
      <w:lvlText w:val="%2    Chapter:"/>
      <w:lvlJc w:val="left"/>
      <w:pPr>
        <w:ind w:left="0" w:firstLine="0"/>
      </w:pPr>
      <w:rPr>
        <w:rFonts w:hint="default"/>
      </w:rPr>
    </w:lvl>
    <w:lvl w:ilvl="2">
      <w:start w:val="1"/>
      <w:numFmt w:val="decimal"/>
      <w:pStyle w:val="Heading3"/>
      <w:lvlText w:val="%2.%3"/>
      <w:lvlJc w:val="left"/>
      <w:pPr>
        <w:tabs>
          <w:tab w:val="num" w:pos="576"/>
        </w:tabs>
        <w:ind w:left="0" w:firstLine="0"/>
      </w:pPr>
      <w:rPr>
        <w:rFonts w:hint="default"/>
      </w:rPr>
    </w:lvl>
    <w:lvl w:ilvl="3">
      <w:start w:val="1"/>
      <w:numFmt w:val="decimal"/>
      <w:pStyle w:val="Heading4"/>
      <w:lvlText w:val="%2.%3.%4"/>
      <w:lvlJc w:val="left"/>
      <w:pPr>
        <w:tabs>
          <w:tab w:val="num" w:pos="792"/>
        </w:tabs>
        <w:ind w:left="0" w:firstLine="0"/>
      </w:pPr>
      <w:rPr>
        <w:rFonts w:hint="default"/>
      </w:rPr>
    </w:lvl>
    <w:lvl w:ilvl="4">
      <w:start w:val="1"/>
      <w:numFmt w:val="decimal"/>
      <w:pStyle w:val="Heading5"/>
      <w:lvlText w:val="%2.%3.%4.%5"/>
      <w:lvlJc w:val="left"/>
      <w:pPr>
        <w:tabs>
          <w:tab w:val="num" w:pos="1008"/>
        </w:tabs>
        <w:ind w:left="0" w:firstLine="0"/>
      </w:pPr>
      <w:rPr>
        <w:rFonts w:hint="default"/>
      </w:rPr>
    </w:lvl>
    <w:lvl w:ilvl="5">
      <w:start w:val="1"/>
      <w:numFmt w:val="decimal"/>
      <w:pStyle w:val="Heading6"/>
      <w:lvlText w:val="%2.%3.%4.%5.%6"/>
      <w:lvlJc w:val="left"/>
      <w:pPr>
        <w:tabs>
          <w:tab w:val="num" w:pos="1224"/>
        </w:tabs>
        <w:ind w:left="0" w:firstLine="0"/>
      </w:pPr>
      <w:rPr>
        <w:rFonts w:hint="default"/>
      </w:rPr>
    </w:lvl>
    <w:lvl w:ilvl="6">
      <w:start w:val="1"/>
      <w:numFmt w:val="upperLetter"/>
      <w:pStyle w:val="Heading7"/>
      <w:suff w:val="nothing"/>
      <w:lvlText w:val="Appendix %7  "/>
      <w:lvlJc w:val="left"/>
      <w:pPr>
        <w:ind w:left="0" w:firstLine="0"/>
      </w:pPr>
      <w:rPr>
        <w:rFonts w:hint="default"/>
      </w:rPr>
    </w:lvl>
    <w:lvl w:ilvl="7">
      <w:start w:val="1"/>
      <w:numFmt w:val="decimal"/>
      <w:pStyle w:val="Heading8"/>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8" w15:restartNumberingAfterBreak="0">
    <w:nsid w:val="51E57D66"/>
    <w:multiLevelType w:val="hybridMultilevel"/>
    <w:tmpl w:val="5F802B12"/>
    <w:lvl w:ilvl="0" w:tplc="C3F2B50C">
      <w:start w:val="1"/>
      <w:numFmt w:val="decimal"/>
      <w:lvlText w:val="%1."/>
      <w:lvlJc w:val="left"/>
      <w:pPr>
        <w:ind w:left="1080" w:hanging="360"/>
      </w:pPr>
      <w:rPr>
        <w:rFonts w:hint="default"/>
      </w:rPr>
    </w:lvl>
    <w:lvl w:ilvl="1" w:tplc="10090019">
      <w:start w:val="1"/>
      <w:numFmt w:val="lowerLetter"/>
      <w:lvlText w:val="%2."/>
      <w:lvlJc w:val="left"/>
      <w:pPr>
        <w:ind w:left="1800" w:hanging="360"/>
      </w:pPr>
    </w:lvl>
    <w:lvl w:ilvl="2" w:tplc="1009001B">
      <w:start w:val="1"/>
      <w:numFmt w:val="lowerRoman"/>
      <w:lvlText w:val="%3."/>
      <w:lvlJc w:val="right"/>
      <w:pPr>
        <w:ind w:left="2520" w:hanging="180"/>
      </w:pPr>
    </w:lvl>
    <w:lvl w:ilvl="3" w:tplc="1009000F">
      <w:start w:val="1"/>
      <w:numFmt w:val="decimal"/>
      <w:lvlText w:val="%4."/>
      <w:lvlJc w:val="left"/>
      <w:pPr>
        <w:ind w:left="3240" w:hanging="360"/>
      </w:pPr>
    </w:lvl>
    <w:lvl w:ilvl="4" w:tplc="10090019">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9" w15:restartNumberingAfterBreak="0">
    <w:nsid w:val="55974731"/>
    <w:multiLevelType w:val="hybridMultilevel"/>
    <w:tmpl w:val="BDA037A0"/>
    <w:lvl w:ilvl="0" w:tplc="84A8AF52">
      <w:start w:val="1"/>
      <w:numFmt w:val="bullet"/>
      <w:lvlText w:val="•"/>
      <w:lvlJc w:val="left"/>
      <w:pPr>
        <w:tabs>
          <w:tab w:val="num" w:pos="720"/>
        </w:tabs>
        <w:ind w:left="720" w:hanging="360"/>
      </w:pPr>
      <w:rPr>
        <w:rFonts w:ascii="Arial" w:hAnsi="Arial" w:hint="default"/>
      </w:rPr>
    </w:lvl>
    <w:lvl w:ilvl="1" w:tplc="88B06B92">
      <w:start w:val="21"/>
      <w:numFmt w:val="bullet"/>
      <w:lvlText w:val="•"/>
      <w:lvlJc w:val="left"/>
      <w:pPr>
        <w:tabs>
          <w:tab w:val="num" w:pos="1440"/>
        </w:tabs>
        <w:ind w:left="1440" w:hanging="360"/>
      </w:pPr>
      <w:rPr>
        <w:rFonts w:ascii="Arial" w:hAnsi="Arial" w:hint="default"/>
      </w:rPr>
    </w:lvl>
    <w:lvl w:ilvl="2" w:tplc="2D1ACE76" w:tentative="1">
      <w:start w:val="1"/>
      <w:numFmt w:val="bullet"/>
      <w:lvlText w:val="•"/>
      <w:lvlJc w:val="left"/>
      <w:pPr>
        <w:tabs>
          <w:tab w:val="num" w:pos="2160"/>
        </w:tabs>
        <w:ind w:left="2160" w:hanging="360"/>
      </w:pPr>
      <w:rPr>
        <w:rFonts w:ascii="Arial" w:hAnsi="Arial" w:hint="default"/>
      </w:rPr>
    </w:lvl>
    <w:lvl w:ilvl="3" w:tplc="0E727512" w:tentative="1">
      <w:start w:val="1"/>
      <w:numFmt w:val="bullet"/>
      <w:lvlText w:val="•"/>
      <w:lvlJc w:val="left"/>
      <w:pPr>
        <w:tabs>
          <w:tab w:val="num" w:pos="2880"/>
        </w:tabs>
        <w:ind w:left="2880" w:hanging="360"/>
      </w:pPr>
      <w:rPr>
        <w:rFonts w:ascii="Arial" w:hAnsi="Arial" w:hint="default"/>
      </w:rPr>
    </w:lvl>
    <w:lvl w:ilvl="4" w:tplc="92E865AC" w:tentative="1">
      <w:start w:val="1"/>
      <w:numFmt w:val="bullet"/>
      <w:lvlText w:val="•"/>
      <w:lvlJc w:val="left"/>
      <w:pPr>
        <w:tabs>
          <w:tab w:val="num" w:pos="3600"/>
        </w:tabs>
        <w:ind w:left="3600" w:hanging="360"/>
      </w:pPr>
      <w:rPr>
        <w:rFonts w:ascii="Arial" w:hAnsi="Arial" w:hint="default"/>
      </w:rPr>
    </w:lvl>
    <w:lvl w:ilvl="5" w:tplc="015C7BDE" w:tentative="1">
      <w:start w:val="1"/>
      <w:numFmt w:val="bullet"/>
      <w:lvlText w:val="•"/>
      <w:lvlJc w:val="left"/>
      <w:pPr>
        <w:tabs>
          <w:tab w:val="num" w:pos="4320"/>
        </w:tabs>
        <w:ind w:left="4320" w:hanging="360"/>
      </w:pPr>
      <w:rPr>
        <w:rFonts w:ascii="Arial" w:hAnsi="Arial" w:hint="default"/>
      </w:rPr>
    </w:lvl>
    <w:lvl w:ilvl="6" w:tplc="84A660B2" w:tentative="1">
      <w:start w:val="1"/>
      <w:numFmt w:val="bullet"/>
      <w:lvlText w:val="•"/>
      <w:lvlJc w:val="left"/>
      <w:pPr>
        <w:tabs>
          <w:tab w:val="num" w:pos="5040"/>
        </w:tabs>
        <w:ind w:left="5040" w:hanging="360"/>
      </w:pPr>
      <w:rPr>
        <w:rFonts w:ascii="Arial" w:hAnsi="Arial" w:hint="default"/>
      </w:rPr>
    </w:lvl>
    <w:lvl w:ilvl="7" w:tplc="F38CFFE8" w:tentative="1">
      <w:start w:val="1"/>
      <w:numFmt w:val="bullet"/>
      <w:lvlText w:val="•"/>
      <w:lvlJc w:val="left"/>
      <w:pPr>
        <w:tabs>
          <w:tab w:val="num" w:pos="5760"/>
        </w:tabs>
        <w:ind w:left="5760" w:hanging="360"/>
      </w:pPr>
      <w:rPr>
        <w:rFonts w:ascii="Arial" w:hAnsi="Arial" w:hint="default"/>
      </w:rPr>
    </w:lvl>
    <w:lvl w:ilvl="8" w:tplc="0BD8C9F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C130746"/>
    <w:multiLevelType w:val="hybridMultilevel"/>
    <w:tmpl w:val="22161346"/>
    <w:lvl w:ilvl="0" w:tplc="10090017">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1" w15:restartNumberingAfterBreak="0">
    <w:nsid w:val="5F4F19FE"/>
    <w:multiLevelType w:val="hybridMultilevel"/>
    <w:tmpl w:val="DA825C4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603C2FBA"/>
    <w:multiLevelType w:val="hybridMultilevel"/>
    <w:tmpl w:val="4E3E29A8"/>
    <w:lvl w:ilvl="0" w:tplc="7DA49E88">
      <w:start w:val="1"/>
      <w:numFmt w:val="bullet"/>
      <w:lvlText w:val="•"/>
      <w:lvlJc w:val="left"/>
      <w:pPr>
        <w:tabs>
          <w:tab w:val="num" w:pos="720"/>
        </w:tabs>
        <w:ind w:left="720" w:hanging="360"/>
      </w:pPr>
      <w:rPr>
        <w:rFonts w:ascii="Arial" w:hAnsi="Arial" w:hint="default"/>
      </w:rPr>
    </w:lvl>
    <w:lvl w:ilvl="1" w:tplc="3E50D8F8">
      <w:start w:val="21"/>
      <w:numFmt w:val="bullet"/>
      <w:lvlText w:val="•"/>
      <w:lvlJc w:val="left"/>
      <w:pPr>
        <w:tabs>
          <w:tab w:val="num" w:pos="1440"/>
        </w:tabs>
        <w:ind w:left="1440" w:hanging="360"/>
      </w:pPr>
      <w:rPr>
        <w:rFonts w:ascii="Arial" w:hAnsi="Arial" w:hint="default"/>
      </w:rPr>
    </w:lvl>
    <w:lvl w:ilvl="2" w:tplc="4C828E1A" w:tentative="1">
      <w:start w:val="1"/>
      <w:numFmt w:val="bullet"/>
      <w:lvlText w:val="•"/>
      <w:lvlJc w:val="left"/>
      <w:pPr>
        <w:tabs>
          <w:tab w:val="num" w:pos="2160"/>
        </w:tabs>
        <w:ind w:left="2160" w:hanging="360"/>
      </w:pPr>
      <w:rPr>
        <w:rFonts w:ascii="Arial" w:hAnsi="Arial" w:hint="default"/>
      </w:rPr>
    </w:lvl>
    <w:lvl w:ilvl="3" w:tplc="0128BF42" w:tentative="1">
      <w:start w:val="1"/>
      <w:numFmt w:val="bullet"/>
      <w:lvlText w:val="•"/>
      <w:lvlJc w:val="left"/>
      <w:pPr>
        <w:tabs>
          <w:tab w:val="num" w:pos="2880"/>
        </w:tabs>
        <w:ind w:left="2880" w:hanging="360"/>
      </w:pPr>
      <w:rPr>
        <w:rFonts w:ascii="Arial" w:hAnsi="Arial" w:hint="default"/>
      </w:rPr>
    </w:lvl>
    <w:lvl w:ilvl="4" w:tplc="E2462F3E" w:tentative="1">
      <w:start w:val="1"/>
      <w:numFmt w:val="bullet"/>
      <w:lvlText w:val="•"/>
      <w:lvlJc w:val="left"/>
      <w:pPr>
        <w:tabs>
          <w:tab w:val="num" w:pos="3600"/>
        </w:tabs>
        <w:ind w:left="3600" w:hanging="360"/>
      </w:pPr>
      <w:rPr>
        <w:rFonts w:ascii="Arial" w:hAnsi="Arial" w:hint="default"/>
      </w:rPr>
    </w:lvl>
    <w:lvl w:ilvl="5" w:tplc="E1A87CE2" w:tentative="1">
      <w:start w:val="1"/>
      <w:numFmt w:val="bullet"/>
      <w:lvlText w:val="•"/>
      <w:lvlJc w:val="left"/>
      <w:pPr>
        <w:tabs>
          <w:tab w:val="num" w:pos="4320"/>
        </w:tabs>
        <w:ind w:left="4320" w:hanging="360"/>
      </w:pPr>
      <w:rPr>
        <w:rFonts w:ascii="Arial" w:hAnsi="Arial" w:hint="default"/>
      </w:rPr>
    </w:lvl>
    <w:lvl w:ilvl="6" w:tplc="5C7086F2" w:tentative="1">
      <w:start w:val="1"/>
      <w:numFmt w:val="bullet"/>
      <w:lvlText w:val="•"/>
      <w:lvlJc w:val="left"/>
      <w:pPr>
        <w:tabs>
          <w:tab w:val="num" w:pos="5040"/>
        </w:tabs>
        <w:ind w:left="5040" w:hanging="360"/>
      </w:pPr>
      <w:rPr>
        <w:rFonts w:ascii="Arial" w:hAnsi="Arial" w:hint="default"/>
      </w:rPr>
    </w:lvl>
    <w:lvl w:ilvl="7" w:tplc="52A283B6" w:tentative="1">
      <w:start w:val="1"/>
      <w:numFmt w:val="bullet"/>
      <w:lvlText w:val="•"/>
      <w:lvlJc w:val="left"/>
      <w:pPr>
        <w:tabs>
          <w:tab w:val="num" w:pos="5760"/>
        </w:tabs>
        <w:ind w:left="5760" w:hanging="360"/>
      </w:pPr>
      <w:rPr>
        <w:rFonts w:ascii="Arial" w:hAnsi="Arial" w:hint="default"/>
      </w:rPr>
    </w:lvl>
    <w:lvl w:ilvl="8" w:tplc="4846137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08A5D59"/>
    <w:multiLevelType w:val="multilevel"/>
    <w:tmpl w:val="0248D89E"/>
    <w:lvl w:ilvl="0">
      <w:start w:val="1"/>
      <w:numFmt w:val="decimal"/>
      <w:lvlText w:val="%1"/>
      <w:lvlJc w:val="left"/>
      <w:rPr>
        <w:rFonts w:cs="Times New Roman" w:hint="default"/>
      </w:rPr>
    </w:lvl>
    <w:lvl w:ilvl="1">
      <w:start w:val="1"/>
      <w:numFmt w:val="decimal"/>
      <w:lvlText w:val="%1.%2"/>
      <w:lvlJc w:val="left"/>
      <w:pPr>
        <w:ind w:left="57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24" w15:restartNumberingAfterBreak="0">
    <w:nsid w:val="6D6344AB"/>
    <w:multiLevelType w:val="hybridMultilevel"/>
    <w:tmpl w:val="31B6694A"/>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5" w15:restartNumberingAfterBreak="0">
    <w:nsid w:val="70677CB9"/>
    <w:multiLevelType w:val="multilevel"/>
    <w:tmpl w:val="571C4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550442"/>
    <w:multiLevelType w:val="hybridMultilevel"/>
    <w:tmpl w:val="ED20A990"/>
    <w:lvl w:ilvl="0" w:tplc="F30CD940">
      <w:start w:val="1"/>
      <w:numFmt w:val="decimal"/>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7" w15:restartNumberingAfterBreak="0">
    <w:nsid w:val="74DE3AEA"/>
    <w:multiLevelType w:val="hybridMultilevel"/>
    <w:tmpl w:val="C994CCB4"/>
    <w:lvl w:ilvl="0" w:tplc="04090019">
      <w:start w:val="1"/>
      <w:numFmt w:val="lowerLetter"/>
      <w:lvlText w:val="%1."/>
      <w:lvlJc w:val="left"/>
      <w:pPr>
        <w:ind w:left="108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BBB18EE"/>
    <w:multiLevelType w:val="hybridMultilevel"/>
    <w:tmpl w:val="22A45748"/>
    <w:lvl w:ilvl="0" w:tplc="E6C4AC22">
      <w:start w:val="1"/>
      <w:numFmt w:val="decimal"/>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9" w15:restartNumberingAfterBreak="0">
    <w:nsid w:val="7DA73922"/>
    <w:multiLevelType w:val="hybridMultilevel"/>
    <w:tmpl w:val="83A49996"/>
    <w:lvl w:ilvl="0" w:tplc="F4981FA6">
      <w:start w:val="1"/>
      <w:numFmt w:val="decimal"/>
      <w:lvlText w:val="%1."/>
      <w:lvlJc w:val="left"/>
      <w:pPr>
        <w:ind w:left="1440" w:hanging="720"/>
      </w:pPr>
      <w:rPr>
        <w:rFonts w:hint="default"/>
      </w:rPr>
    </w:lvl>
    <w:lvl w:ilvl="1" w:tplc="B89A8B96">
      <w:start w:val="1"/>
      <w:numFmt w:val="lowerLetter"/>
      <w:lvlText w:val="%2."/>
      <w:lvlJc w:val="left"/>
      <w:pPr>
        <w:ind w:left="2160" w:hanging="720"/>
      </w:pPr>
      <w:rPr>
        <w:rFonts w:hint="default"/>
      </w:r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8"/>
  </w:num>
  <w:num w:numId="2">
    <w:abstractNumId w:val="12"/>
  </w:num>
  <w:num w:numId="3">
    <w:abstractNumId w:val="5"/>
  </w:num>
  <w:num w:numId="4">
    <w:abstractNumId w:val="14"/>
  </w:num>
  <w:num w:numId="5">
    <w:abstractNumId w:val="16"/>
  </w:num>
  <w:num w:numId="6">
    <w:abstractNumId w:val="10"/>
  </w:num>
  <w:num w:numId="7">
    <w:abstractNumId w:val="23"/>
  </w:num>
  <w:num w:numId="8">
    <w:abstractNumId w:val="17"/>
  </w:num>
  <w:num w:numId="9">
    <w:abstractNumId w:val="4"/>
  </w:num>
  <w:num w:numId="10">
    <w:abstractNumId w:val="3"/>
  </w:num>
  <w:num w:numId="11">
    <w:abstractNumId w:val="0"/>
  </w:num>
  <w:num w:numId="12">
    <w:abstractNumId w:val="7"/>
  </w:num>
  <w:num w:numId="13">
    <w:abstractNumId w:val="24"/>
  </w:num>
  <w:num w:numId="14">
    <w:abstractNumId w:val="29"/>
  </w:num>
  <w:num w:numId="15">
    <w:abstractNumId w:val="28"/>
  </w:num>
  <w:num w:numId="16">
    <w:abstractNumId w:val="1"/>
  </w:num>
  <w:num w:numId="17">
    <w:abstractNumId w:val="26"/>
  </w:num>
  <w:num w:numId="18">
    <w:abstractNumId w:val="15"/>
  </w:num>
  <w:num w:numId="19">
    <w:abstractNumId w:val="18"/>
  </w:num>
  <w:num w:numId="20">
    <w:abstractNumId w:val="20"/>
  </w:num>
  <w:num w:numId="21">
    <w:abstractNumId w:val="2"/>
  </w:num>
  <w:num w:numId="22">
    <w:abstractNumId w:val="6"/>
  </w:num>
  <w:num w:numId="23">
    <w:abstractNumId w:val="21"/>
  </w:num>
  <w:num w:numId="24">
    <w:abstractNumId w:val="13"/>
  </w:num>
  <w:num w:numId="25">
    <w:abstractNumId w:val="11"/>
  </w:num>
  <w:num w:numId="26">
    <w:abstractNumId w:val="27"/>
  </w:num>
  <w:num w:numId="27">
    <w:abstractNumId w:val="22"/>
  </w:num>
  <w:num w:numId="28">
    <w:abstractNumId w:val="19"/>
  </w:num>
  <w:num w:numId="29">
    <w:abstractNumId w:val="9"/>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activeWritingStyle w:appName="MSWord" w:lang="en-US" w:vendorID="64" w:dllVersion="6" w:nlCheck="1" w:checkStyle="0"/>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25DD"/>
    <w:rsid w:val="000012ED"/>
    <w:rsid w:val="0000202B"/>
    <w:rsid w:val="00002B2D"/>
    <w:rsid w:val="00002C73"/>
    <w:rsid w:val="00004F94"/>
    <w:rsid w:val="00005073"/>
    <w:rsid w:val="0000674D"/>
    <w:rsid w:val="0000692A"/>
    <w:rsid w:val="000069D2"/>
    <w:rsid w:val="000104B3"/>
    <w:rsid w:val="00011967"/>
    <w:rsid w:val="0001215F"/>
    <w:rsid w:val="00015144"/>
    <w:rsid w:val="00016BE6"/>
    <w:rsid w:val="00021239"/>
    <w:rsid w:val="000221F2"/>
    <w:rsid w:val="00022CC3"/>
    <w:rsid w:val="00024544"/>
    <w:rsid w:val="000255CC"/>
    <w:rsid w:val="00027474"/>
    <w:rsid w:val="00030A6B"/>
    <w:rsid w:val="00031747"/>
    <w:rsid w:val="00033E8F"/>
    <w:rsid w:val="00034DF4"/>
    <w:rsid w:val="00035787"/>
    <w:rsid w:val="00035CAF"/>
    <w:rsid w:val="00036839"/>
    <w:rsid w:val="00036E70"/>
    <w:rsid w:val="00037587"/>
    <w:rsid w:val="00037E44"/>
    <w:rsid w:val="000408A6"/>
    <w:rsid w:val="00040A0C"/>
    <w:rsid w:val="00040A45"/>
    <w:rsid w:val="00040C2A"/>
    <w:rsid w:val="0004108E"/>
    <w:rsid w:val="000411B5"/>
    <w:rsid w:val="000420D1"/>
    <w:rsid w:val="000435C7"/>
    <w:rsid w:val="000437E7"/>
    <w:rsid w:val="00043C15"/>
    <w:rsid w:val="000478D2"/>
    <w:rsid w:val="00050052"/>
    <w:rsid w:val="00050201"/>
    <w:rsid w:val="00050373"/>
    <w:rsid w:val="00050730"/>
    <w:rsid w:val="00050CB0"/>
    <w:rsid w:val="0005134F"/>
    <w:rsid w:val="00053A4D"/>
    <w:rsid w:val="000566E5"/>
    <w:rsid w:val="00057039"/>
    <w:rsid w:val="0006061C"/>
    <w:rsid w:val="000610E3"/>
    <w:rsid w:val="00061BC9"/>
    <w:rsid w:val="00061C7D"/>
    <w:rsid w:val="00061CBF"/>
    <w:rsid w:val="00061FF4"/>
    <w:rsid w:val="00063DAD"/>
    <w:rsid w:val="00070E07"/>
    <w:rsid w:val="00071B65"/>
    <w:rsid w:val="00072017"/>
    <w:rsid w:val="00073DEC"/>
    <w:rsid w:val="00074E01"/>
    <w:rsid w:val="000770B2"/>
    <w:rsid w:val="000770E5"/>
    <w:rsid w:val="00077AF3"/>
    <w:rsid w:val="00080A91"/>
    <w:rsid w:val="00081905"/>
    <w:rsid w:val="00081B39"/>
    <w:rsid w:val="00081FD7"/>
    <w:rsid w:val="00082556"/>
    <w:rsid w:val="000840E8"/>
    <w:rsid w:val="00087F70"/>
    <w:rsid w:val="00090CEB"/>
    <w:rsid w:val="00091316"/>
    <w:rsid w:val="000928C6"/>
    <w:rsid w:val="0009321B"/>
    <w:rsid w:val="000935CC"/>
    <w:rsid w:val="0009374B"/>
    <w:rsid w:val="0009543C"/>
    <w:rsid w:val="00095B50"/>
    <w:rsid w:val="00097902"/>
    <w:rsid w:val="000A0F9F"/>
    <w:rsid w:val="000A4087"/>
    <w:rsid w:val="000A41AF"/>
    <w:rsid w:val="000A53B0"/>
    <w:rsid w:val="000A5A20"/>
    <w:rsid w:val="000A5B24"/>
    <w:rsid w:val="000A5E59"/>
    <w:rsid w:val="000A607C"/>
    <w:rsid w:val="000B155F"/>
    <w:rsid w:val="000B2AD6"/>
    <w:rsid w:val="000B3DDD"/>
    <w:rsid w:val="000B4712"/>
    <w:rsid w:val="000B4DC8"/>
    <w:rsid w:val="000C0514"/>
    <w:rsid w:val="000C1AB4"/>
    <w:rsid w:val="000C2A25"/>
    <w:rsid w:val="000C2C07"/>
    <w:rsid w:val="000C3364"/>
    <w:rsid w:val="000C40A1"/>
    <w:rsid w:val="000C4C49"/>
    <w:rsid w:val="000C67E9"/>
    <w:rsid w:val="000C76D8"/>
    <w:rsid w:val="000D03C5"/>
    <w:rsid w:val="000D11C7"/>
    <w:rsid w:val="000D1944"/>
    <w:rsid w:val="000D1960"/>
    <w:rsid w:val="000D1AFE"/>
    <w:rsid w:val="000D29E4"/>
    <w:rsid w:val="000D43DD"/>
    <w:rsid w:val="000D4670"/>
    <w:rsid w:val="000D477D"/>
    <w:rsid w:val="000D49A6"/>
    <w:rsid w:val="000D506F"/>
    <w:rsid w:val="000D53A4"/>
    <w:rsid w:val="000D653C"/>
    <w:rsid w:val="000D6D80"/>
    <w:rsid w:val="000D779F"/>
    <w:rsid w:val="000D7ACA"/>
    <w:rsid w:val="000E134C"/>
    <w:rsid w:val="000E1D63"/>
    <w:rsid w:val="000E2F1D"/>
    <w:rsid w:val="000E39EF"/>
    <w:rsid w:val="000E3CD6"/>
    <w:rsid w:val="000E404C"/>
    <w:rsid w:val="000E4446"/>
    <w:rsid w:val="000E4464"/>
    <w:rsid w:val="000E4645"/>
    <w:rsid w:val="000E4F72"/>
    <w:rsid w:val="000E6025"/>
    <w:rsid w:val="000E688C"/>
    <w:rsid w:val="000F0BFF"/>
    <w:rsid w:val="000F0D5B"/>
    <w:rsid w:val="000F2C70"/>
    <w:rsid w:val="000F2D73"/>
    <w:rsid w:val="001017BE"/>
    <w:rsid w:val="00102504"/>
    <w:rsid w:val="001045EE"/>
    <w:rsid w:val="001046E8"/>
    <w:rsid w:val="00106403"/>
    <w:rsid w:val="00111568"/>
    <w:rsid w:val="00111863"/>
    <w:rsid w:val="00112449"/>
    <w:rsid w:val="00113369"/>
    <w:rsid w:val="00115972"/>
    <w:rsid w:val="00116AAE"/>
    <w:rsid w:val="00116B8B"/>
    <w:rsid w:val="00117766"/>
    <w:rsid w:val="00120A8B"/>
    <w:rsid w:val="00120CE2"/>
    <w:rsid w:val="00120EAB"/>
    <w:rsid w:val="0012278C"/>
    <w:rsid w:val="00124280"/>
    <w:rsid w:val="001259F3"/>
    <w:rsid w:val="00125A03"/>
    <w:rsid w:val="00125D8A"/>
    <w:rsid w:val="00127D42"/>
    <w:rsid w:val="0013077D"/>
    <w:rsid w:val="00132187"/>
    <w:rsid w:val="00132E70"/>
    <w:rsid w:val="00133C9D"/>
    <w:rsid w:val="00134A6C"/>
    <w:rsid w:val="00134BEF"/>
    <w:rsid w:val="0013571F"/>
    <w:rsid w:val="00136A5A"/>
    <w:rsid w:val="001379D0"/>
    <w:rsid w:val="00142BBF"/>
    <w:rsid w:val="00142E88"/>
    <w:rsid w:val="00144793"/>
    <w:rsid w:val="001447FD"/>
    <w:rsid w:val="0014495E"/>
    <w:rsid w:val="00145B15"/>
    <w:rsid w:val="0014756C"/>
    <w:rsid w:val="00150B88"/>
    <w:rsid w:val="00152D60"/>
    <w:rsid w:val="0015347E"/>
    <w:rsid w:val="00153FBA"/>
    <w:rsid w:val="0015436A"/>
    <w:rsid w:val="00154B96"/>
    <w:rsid w:val="00156318"/>
    <w:rsid w:val="001574A5"/>
    <w:rsid w:val="00157891"/>
    <w:rsid w:val="00157DD8"/>
    <w:rsid w:val="00160D21"/>
    <w:rsid w:val="001616DA"/>
    <w:rsid w:val="00162592"/>
    <w:rsid w:val="00162FE9"/>
    <w:rsid w:val="001631DD"/>
    <w:rsid w:val="0016500A"/>
    <w:rsid w:val="00166C30"/>
    <w:rsid w:val="00167355"/>
    <w:rsid w:val="001702A2"/>
    <w:rsid w:val="00171112"/>
    <w:rsid w:val="00172474"/>
    <w:rsid w:val="001725E3"/>
    <w:rsid w:val="00172660"/>
    <w:rsid w:val="00173229"/>
    <w:rsid w:val="0017517D"/>
    <w:rsid w:val="00175F9D"/>
    <w:rsid w:val="001763ED"/>
    <w:rsid w:val="00181F6E"/>
    <w:rsid w:val="001831AA"/>
    <w:rsid w:val="001837F5"/>
    <w:rsid w:val="00185982"/>
    <w:rsid w:val="00186290"/>
    <w:rsid w:val="00187B25"/>
    <w:rsid w:val="00190340"/>
    <w:rsid w:val="00190681"/>
    <w:rsid w:val="00190FA4"/>
    <w:rsid w:val="001938FF"/>
    <w:rsid w:val="00193C80"/>
    <w:rsid w:val="001A0257"/>
    <w:rsid w:val="001A065F"/>
    <w:rsid w:val="001A389E"/>
    <w:rsid w:val="001A3B46"/>
    <w:rsid w:val="001A3F2E"/>
    <w:rsid w:val="001A46FD"/>
    <w:rsid w:val="001A4A2C"/>
    <w:rsid w:val="001A4E38"/>
    <w:rsid w:val="001A7BBD"/>
    <w:rsid w:val="001B0D5B"/>
    <w:rsid w:val="001B142D"/>
    <w:rsid w:val="001B3C37"/>
    <w:rsid w:val="001B3ECE"/>
    <w:rsid w:val="001B44C2"/>
    <w:rsid w:val="001B58A2"/>
    <w:rsid w:val="001B608A"/>
    <w:rsid w:val="001B6836"/>
    <w:rsid w:val="001B6928"/>
    <w:rsid w:val="001B6FFD"/>
    <w:rsid w:val="001B703A"/>
    <w:rsid w:val="001B7AB4"/>
    <w:rsid w:val="001C20B7"/>
    <w:rsid w:val="001C5764"/>
    <w:rsid w:val="001C5B07"/>
    <w:rsid w:val="001C5E0C"/>
    <w:rsid w:val="001C6D94"/>
    <w:rsid w:val="001C7575"/>
    <w:rsid w:val="001D01F1"/>
    <w:rsid w:val="001D0A77"/>
    <w:rsid w:val="001D14A6"/>
    <w:rsid w:val="001D15AA"/>
    <w:rsid w:val="001D1860"/>
    <w:rsid w:val="001D32A9"/>
    <w:rsid w:val="001D3C34"/>
    <w:rsid w:val="001D6434"/>
    <w:rsid w:val="001E0E0E"/>
    <w:rsid w:val="001E2842"/>
    <w:rsid w:val="001E32E3"/>
    <w:rsid w:val="001E423D"/>
    <w:rsid w:val="001E4FBE"/>
    <w:rsid w:val="001E6AD7"/>
    <w:rsid w:val="001E7C9C"/>
    <w:rsid w:val="001F255F"/>
    <w:rsid w:val="002027AF"/>
    <w:rsid w:val="00202D55"/>
    <w:rsid w:val="0020489C"/>
    <w:rsid w:val="00204AC1"/>
    <w:rsid w:val="00205A99"/>
    <w:rsid w:val="00205E18"/>
    <w:rsid w:val="00206264"/>
    <w:rsid w:val="00206831"/>
    <w:rsid w:val="00207E3D"/>
    <w:rsid w:val="0021260E"/>
    <w:rsid w:val="0021509C"/>
    <w:rsid w:val="00215A62"/>
    <w:rsid w:val="00216EF1"/>
    <w:rsid w:val="00217075"/>
    <w:rsid w:val="002174A7"/>
    <w:rsid w:val="002220A3"/>
    <w:rsid w:val="002224BC"/>
    <w:rsid w:val="00223745"/>
    <w:rsid w:val="0022415E"/>
    <w:rsid w:val="00224309"/>
    <w:rsid w:val="00225109"/>
    <w:rsid w:val="00227219"/>
    <w:rsid w:val="0023294E"/>
    <w:rsid w:val="00232E1D"/>
    <w:rsid w:val="0023333F"/>
    <w:rsid w:val="002334B5"/>
    <w:rsid w:val="00233CA5"/>
    <w:rsid w:val="00234DFA"/>
    <w:rsid w:val="00237E2F"/>
    <w:rsid w:val="00242BD6"/>
    <w:rsid w:val="0024367D"/>
    <w:rsid w:val="00244073"/>
    <w:rsid w:val="002448C7"/>
    <w:rsid w:val="00246691"/>
    <w:rsid w:val="00246AD4"/>
    <w:rsid w:val="00247355"/>
    <w:rsid w:val="00247B3B"/>
    <w:rsid w:val="0025059C"/>
    <w:rsid w:val="00250E2D"/>
    <w:rsid w:val="00250E7A"/>
    <w:rsid w:val="00252E6E"/>
    <w:rsid w:val="00253134"/>
    <w:rsid w:val="002543D7"/>
    <w:rsid w:val="00254AE2"/>
    <w:rsid w:val="00255174"/>
    <w:rsid w:val="00255501"/>
    <w:rsid w:val="002568B1"/>
    <w:rsid w:val="00256AF1"/>
    <w:rsid w:val="00256EE8"/>
    <w:rsid w:val="00260B61"/>
    <w:rsid w:val="0026563B"/>
    <w:rsid w:val="00266733"/>
    <w:rsid w:val="00270A24"/>
    <w:rsid w:val="002745A5"/>
    <w:rsid w:val="002754B4"/>
    <w:rsid w:val="002754E8"/>
    <w:rsid w:val="00276023"/>
    <w:rsid w:val="002802EC"/>
    <w:rsid w:val="0028200D"/>
    <w:rsid w:val="00283721"/>
    <w:rsid w:val="00283F3E"/>
    <w:rsid w:val="00284937"/>
    <w:rsid w:val="00284A6A"/>
    <w:rsid w:val="00286A62"/>
    <w:rsid w:val="0028700F"/>
    <w:rsid w:val="00287045"/>
    <w:rsid w:val="0029044C"/>
    <w:rsid w:val="0029142C"/>
    <w:rsid w:val="00292C22"/>
    <w:rsid w:val="002930DC"/>
    <w:rsid w:val="00294C16"/>
    <w:rsid w:val="00295665"/>
    <w:rsid w:val="00295828"/>
    <w:rsid w:val="002958A8"/>
    <w:rsid w:val="00295E9E"/>
    <w:rsid w:val="00295FE8"/>
    <w:rsid w:val="0029728E"/>
    <w:rsid w:val="00297555"/>
    <w:rsid w:val="002A1678"/>
    <w:rsid w:val="002A21BF"/>
    <w:rsid w:val="002A312C"/>
    <w:rsid w:val="002B26BE"/>
    <w:rsid w:val="002B3FA4"/>
    <w:rsid w:val="002B4EFB"/>
    <w:rsid w:val="002B6FAA"/>
    <w:rsid w:val="002B7C24"/>
    <w:rsid w:val="002C001B"/>
    <w:rsid w:val="002C05A7"/>
    <w:rsid w:val="002C1D97"/>
    <w:rsid w:val="002C20DF"/>
    <w:rsid w:val="002C2105"/>
    <w:rsid w:val="002C2263"/>
    <w:rsid w:val="002C3A14"/>
    <w:rsid w:val="002C40BC"/>
    <w:rsid w:val="002C4B8D"/>
    <w:rsid w:val="002C6EA6"/>
    <w:rsid w:val="002C7F15"/>
    <w:rsid w:val="002D0D39"/>
    <w:rsid w:val="002D0D49"/>
    <w:rsid w:val="002D1242"/>
    <w:rsid w:val="002D165F"/>
    <w:rsid w:val="002D17C8"/>
    <w:rsid w:val="002D1BF0"/>
    <w:rsid w:val="002D1E4A"/>
    <w:rsid w:val="002D2A8D"/>
    <w:rsid w:val="002D489E"/>
    <w:rsid w:val="002D76F3"/>
    <w:rsid w:val="002E1474"/>
    <w:rsid w:val="002E1893"/>
    <w:rsid w:val="002E22B0"/>
    <w:rsid w:val="002E24C3"/>
    <w:rsid w:val="002E307C"/>
    <w:rsid w:val="002E4C74"/>
    <w:rsid w:val="002E4FD8"/>
    <w:rsid w:val="002E5761"/>
    <w:rsid w:val="002E606B"/>
    <w:rsid w:val="002E64F9"/>
    <w:rsid w:val="002E6623"/>
    <w:rsid w:val="002F0421"/>
    <w:rsid w:val="002F1FF9"/>
    <w:rsid w:val="002F2363"/>
    <w:rsid w:val="002F2A34"/>
    <w:rsid w:val="002F4EC6"/>
    <w:rsid w:val="002F580A"/>
    <w:rsid w:val="002F66D0"/>
    <w:rsid w:val="002F6DA7"/>
    <w:rsid w:val="0030190F"/>
    <w:rsid w:val="00301F13"/>
    <w:rsid w:val="00302950"/>
    <w:rsid w:val="00305236"/>
    <w:rsid w:val="00305D59"/>
    <w:rsid w:val="003060EE"/>
    <w:rsid w:val="00310516"/>
    <w:rsid w:val="00313CBE"/>
    <w:rsid w:val="00317E0D"/>
    <w:rsid w:val="003217E2"/>
    <w:rsid w:val="003228F0"/>
    <w:rsid w:val="003230BE"/>
    <w:rsid w:val="003232C8"/>
    <w:rsid w:val="003244BC"/>
    <w:rsid w:val="003255B8"/>
    <w:rsid w:val="0032586C"/>
    <w:rsid w:val="00325DFA"/>
    <w:rsid w:val="003267B3"/>
    <w:rsid w:val="0033036B"/>
    <w:rsid w:val="00332337"/>
    <w:rsid w:val="00332D6E"/>
    <w:rsid w:val="003337BC"/>
    <w:rsid w:val="0034159F"/>
    <w:rsid w:val="0034327D"/>
    <w:rsid w:val="00343853"/>
    <w:rsid w:val="00344F46"/>
    <w:rsid w:val="00346B84"/>
    <w:rsid w:val="0035020B"/>
    <w:rsid w:val="003511AC"/>
    <w:rsid w:val="00351ABD"/>
    <w:rsid w:val="00352271"/>
    <w:rsid w:val="003529B1"/>
    <w:rsid w:val="00353C8A"/>
    <w:rsid w:val="00353F23"/>
    <w:rsid w:val="00354360"/>
    <w:rsid w:val="00360910"/>
    <w:rsid w:val="00361F09"/>
    <w:rsid w:val="00363DC5"/>
    <w:rsid w:val="00365443"/>
    <w:rsid w:val="00366026"/>
    <w:rsid w:val="00366341"/>
    <w:rsid w:val="00366642"/>
    <w:rsid w:val="00371CAE"/>
    <w:rsid w:val="00373219"/>
    <w:rsid w:val="00373F97"/>
    <w:rsid w:val="003745D1"/>
    <w:rsid w:val="00376184"/>
    <w:rsid w:val="0037698E"/>
    <w:rsid w:val="003769A2"/>
    <w:rsid w:val="0037708B"/>
    <w:rsid w:val="00377A32"/>
    <w:rsid w:val="00381B60"/>
    <w:rsid w:val="003820C8"/>
    <w:rsid w:val="00382A41"/>
    <w:rsid w:val="00387624"/>
    <w:rsid w:val="00387D08"/>
    <w:rsid w:val="0039049B"/>
    <w:rsid w:val="0039242E"/>
    <w:rsid w:val="00392EA9"/>
    <w:rsid w:val="003933D4"/>
    <w:rsid w:val="00394261"/>
    <w:rsid w:val="0039439C"/>
    <w:rsid w:val="003A0964"/>
    <w:rsid w:val="003A1C2D"/>
    <w:rsid w:val="003A20EE"/>
    <w:rsid w:val="003A2B62"/>
    <w:rsid w:val="003A3190"/>
    <w:rsid w:val="003A3ED1"/>
    <w:rsid w:val="003A46FD"/>
    <w:rsid w:val="003A4D19"/>
    <w:rsid w:val="003A62E1"/>
    <w:rsid w:val="003A7580"/>
    <w:rsid w:val="003A7BE2"/>
    <w:rsid w:val="003B114D"/>
    <w:rsid w:val="003B1A42"/>
    <w:rsid w:val="003B2776"/>
    <w:rsid w:val="003B3CE4"/>
    <w:rsid w:val="003B5280"/>
    <w:rsid w:val="003B6664"/>
    <w:rsid w:val="003B761F"/>
    <w:rsid w:val="003B7B09"/>
    <w:rsid w:val="003C032C"/>
    <w:rsid w:val="003C0519"/>
    <w:rsid w:val="003C08FC"/>
    <w:rsid w:val="003C15A5"/>
    <w:rsid w:val="003C5645"/>
    <w:rsid w:val="003C6189"/>
    <w:rsid w:val="003C6A0C"/>
    <w:rsid w:val="003C7741"/>
    <w:rsid w:val="003D3266"/>
    <w:rsid w:val="003D3753"/>
    <w:rsid w:val="003D3946"/>
    <w:rsid w:val="003D56B8"/>
    <w:rsid w:val="003D5A5C"/>
    <w:rsid w:val="003D6612"/>
    <w:rsid w:val="003D7CFE"/>
    <w:rsid w:val="003E236A"/>
    <w:rsid w:val="003E2F98"/>
    <w:rsid w:val="003E6D6B"/>
    <w:rsid w:val="003F0C36"/>
    <w:rsid w:val="003F1D72"/>
    <w:rsid w:val="003F262A"/>
    <w:rsid w:val="003F363A"/>
    <w:rsid w:val="003F4CB4"/>
    <w:rsid w:val="003F72AD"/>
    <w:rsid w:val="003F76E1"/>
    <w:rsid w:val="003F7FA9"/>
    <w:rsid w:val="004012E8"/>
    <w:rsid w:val="0040354C"/>
    <w:rsid w:val="00406749"/>
    <w:rsid w:val="004101B9"/>
    <w:rsid w:val="00410A73"/>
    <w:rsid w:val="0041307F"/>
    <w:rsid w:val="0041362C"/>
    <w:rsid w:val="00414282"/>
    <w:rsid w:val="00415C8E"/>
    <w:rsid w:val="004178A2"/>
    <w:rsid w:val="00423F55"/>
    <w:rsid w:val="004244B8"/>
    <w:rsid w:val="00425D1F"/>
    <w:rsid w:val="00426C3C"/>
    <w:rsid w:val="00427712"/>
    <w:rsid w:val="0043143C"/>
    <w:rsid w:val="0043177A"/>
    <w:rsid w:val="004328A7"/>
    <w:rsid w:val="004367F5"/>
    <w:rsid w:val="004370D7"/>
    <w:rsid w:val="0043739E"/>
    <w:rsid w:val="00440C7B"/>
    <w:rsid w:val="00440E29"/>
    <w:rsid w:val="004414EF"/>
    <w:rsid w:val="00442CC7"/>
    <w:rsid w:val="004438AD"/>
    <w:rsid w:val="00443CA0"/>
    <w:rsid w:val="00445715"/>
    <w:rsid w:val="0044582C"/>
    <w:rsid w:val="0044646B"/>
    <w:rsid w:val="00446AED"/>
    <w:rsid w:val="0045053D"/>
    <w:rsid w:val="004509C6"/>
    <w:rsid w:val="00450B7D"/>
    <w:rsid w:val="004510AB"/>
    <w:rsid w:val="00451182"/>
    <w:rsid w:val="004514E0"/>
    <w:rsid w:val="00451664"/>
    <w:rsid w:val="00451BEB"/>
    <w:rsid w:val="00451F45"/>
    <w:rsid w:val="004523EB"/>
    <w:rsid w:val="00454EFA"/>
    <w:rsid w:val="004559E7"/>
    <w:rsid w:val="0046081F"/>
    <w:rsid w:val="00460E87"/>
    <w:rsid w:val="00461357"/>
    <w:rsid w:val="00461D17"/>
    <w:rsid w:val="0046212D"/>
    <w:rsid w:val="00462E13"/>
    <w:rsid w:val="00465745"/>
    <w:rsid w:val="00467FBD"/>
    <w:rsid w:val="004709E6"/>
    <w:rsid w:val="00470E0C"/>
    <w:rsid w:val="004714A8"/>
    <w:rsid w:val="004719ED"/>
    <w:rsid w:val="00472127"/>
    <w:rsid w:val="00473248"/>
    <w:rsid w:val="004733F6"/>
    <w:rsid w:val="00473AB2"/>
    <w:rsid w:val="00474DDF"/>
    <w:rsid w:val="00476E1A"/>
    <w:rsid w:val="00477163"/>
    <w:rsid w:val="00477429"/>
    <w:rsid w:val="004811D4"/>
    <w:rsid w:val="00481F8F"/>
    <w:rsid w:val="004835B9"/>
    <w:rsid w:val="0048476C"/>
    <w:rsid w:val="00485C50"/>
    <w:rsid w:val="00487363"/>
    <w:rsid w:val="00487756"/>
    <w:rsid w:val="004905E0"/>
    <w:rsid w:val="0049293A"/>
    <w:rsid w:val="00493C7C"/>
    <w:rsid w:val="004947B9"/>
    <w:rsid w:val="00494B8E"/>
    <w:rsid w:val="00495282"/>
    <w:rsid w:val="004952CF"/>
    <w:rsid w:val="00495F09"/>
    <w:rsid w:val="00497E22"/>
    <w:rsid w:val="004A181D"/>
    <w:rsid w:val="004A1A0E"/>
    <w:rsid w:val="004A20D0"/>
    <w:rsid w:val="004A2C60"/>
    <w:rsid w:val="004A4731"/>
    <w:rsid w:val="004A521A"/>
    <w:rsid w:val="004A56B2"/>
    <w:rsid w:val="004A5B25"/>
    <w:rsid w:val="004A69CD"/>
    <w:rsid w:val="004A7177"/>
    <w:rsid w:val="004B11E2"/>
    <w:rsid w:val="004B1780"/>
    <w:rsid w:val="004B20B7"/>
    <w:rsid w:val="004B5075"/>
    <w:rsid w:val="004B55EF"/>
    <w:rsid w:val="004B575B"/>
    <w:rsid w:val="004B69D5"/>
    <w:rsid w:val="004B6A42"/>
    <w:rsid w:val="004B71C7"/>
    <w:rsid w:val="004B7B5D"/>
    <w:rsid w:val="004C091C"/>
    <w:rsid w:val="004C29F5"/>
    <w:rsid w:val="004C375A"/>
    <w:rsid w:val="004C5478"/>
    <w:rsid w:val="004C5FD3"/>
    <w:rsid w:val="004C655A"/>
    <w:rsid w:val="004D2F85"/>
    <w:rsid w:val="004D64E8"/>
    <w:rsid w:val="004D65BB"/>
    <w:rsid w:val="004D77C3"/>
    <w:rsid w:val="004E0BA5"/>
    <w:rsid w:val="004E1B5F"/>
    <w:rsid w:val="004E2F76"/>
    <w:rsid w:val="004E2FEE"/>
    <w:rsid w:val="004E4C76"/>
    <w:rsid w:val="004E5786"/>
    <w:rsid w:val="004E78C1"/>
    <w:rsid w:val="004F014A"/>
    <w:rsid w:val="004F017B"/>
    <w:rsid w:val="004F08AB"/>
    <w:rsid w:val="004F19C1"/>
    <w:rsid w:val="004F38E8"/>
    <w:rsid w:val="004F3F80"/>
    <w:rsid w:val="004F45CE"/>
    <w:rsid w:val="004F7083"/>
    <w:rsid w:val="00500627"/>
    <w:rsid w:val="0050209D"/>
    <w:rsid w:val="00503AF4"/>
    <w:rsid w:val="00503E2C"/>
    <w:rsid w:val="005066CA"/>
    <w:rsid w:val="00510A49"/>
    <w:rsid w:val="00511FE5"/>
    <w:rsid w:val="0051209A"/>
    <w:rsid w:val="00513E08"/>
    <w:rsid w:val="00514010"/>
    <w:rsid w:val="00514FFA"/>
    <w:rsid w:val="0051502F"/>
    <w:rsid w:val="005154A7"/>
    <w:rsid w:val="00522195"/>
    <w:rsid w:val="00523B56"/>
    <w:rsid w:val="005247DE"/>
    <w:rsid w:val="00525011"/>
    <w:rsid w:val="00525F01"/>
    <w:rsid w:val="00530F0D"/>
    <w:rsid w:val="00531963"/>
    <w:rsid w:val="00531F6B"/>
    <w:rsid w:val="005325F5"/>
    <w:rsid w:val="00532BEC"/>
    <w:rsid w:val="005344DE"/>
    <w:rsid w:val="005354F2"/>
    <w:rsid w:val="005374BA"/>
    <w:rsid w:val="00540C3A"/>
    <w:rsid w:val="00541B78"/>
    <w:rsid w:val="00544220"/>
    <w:rsid w:val="00544649"/>
    <w:rsid w:val="00544C6E"/>
    <w:rsid w:val="00547655"/>
    <w:rsid w:val="00551EF4"/>
    <w:rsid w:val="005523AF"/>
    <w:rsid w:val="00552ACE"/>
    <w:rsid w:val="0055305A"/>
    <w:rsid w:val="005533B4"/>
    <w:rsid w:val="00554D97"/>
    <w:rsid w:val="005557C3"/>
    <w:rsid w:val="00555CE2"/>
    <w:rsid w:val="00557BDF"/>
    <w:rsid w:val="00560476"/>
    <w:rsid w:val="00561266"/>
    <w:rsid w:val="00561349"/>
    <w:rsid w:val="00562D53"/>
    <w:rsid w:val="005634C1"/>
    <w:rsid w:val="00563615"/>
    <w:rsid w:val="0056396B"/>
    <w:rsid w:val="00564130"/>
    <w:rsid w:val="00564F54"/>
    <w:rsid w:val="0056616C"/>
    <w:rsid w:val="00566367"/>
    <w:rsid w:val="00566CCD"/>
    <w:rsid w:val="00570484"/>
    <w:rsid w:val="00570628"/>
    <w:rsid w:val="005722CB"/>
    <w:rsid w:val="00574F2B"/>
    <w:rsid w:val="0057795B"/>
    <w:rsid w:val="00577C01"/>
    <w:rsid w:val="00581F2D"/>
    <w:rsid w:val="0058398E"/>
    <w:rsid w:val="0058504E"/>
    <w:rsid w:val="00586318"/>
    <w:rsid w:val="00587383"/>
    <w:rsid w:val="00587FAF"/>
    <w:rsid w:val="00590D2B"/>
    <w:rsid w:val="00592380"/>
    <w:rsid w:val="0059355B"/>
    <w:rsid w:val="00593A3E"/>
    <w:rsid w:val="005953CE"/>
    <w:rsid w:val="0059675A"/>
    <w:rsid w:val="00597D8F"/>
    <w:rsid w:val="005A0349"/>
    <w:rsid w:val="005A0758"/>
    <w:rsid w:val="005A36EA"/>
    <w:rsid w:val="005A469E"/>
    <w:rsid w:val="005A566C"/>
    <w:rsid w:val="005A67FD"/>
    <w:rsid w:val="005A71B6"/>
    <w:rsid w:val="005A77A9"/>
    <w:rsid w:val="005B263C"/>
    <w:rsid w:val="005B2EFF"/>
    <w:rsid w:val="005B4D42"/>
    <w:rsid w:val="005B4F41"/>
    <w:rsid w:val="005B59FC"/>
    <w:rsid w:val="005B6522"/>
    <w:rsid w:val="005C0E5F"/>
    <w:rsid w:val="005C1405"/>
    <w:rsid w:val="005C3E86"/>
    <w:rsid w:val="005C3EDA"/>
    <w:rsid w:val="005C6236"/>
    <w:rsid w:val="005C6BC1"/>
    <w:rsid w:val="005C6EC7"/>
    <w:rsid w:val="005D01FB"/>
    <w:rsid w:val="005D18E8"/>
    <w:rsid w:val="005D1EDF"/>
    <w:rsid w:val="005D2401"/>
    <w:rsid w:val="005D303A"/>
    <w:rsid w:val="005D3926"/>
    <w:rsid w:val="005D40AF"/>
    <w:rsid w:val="005D66D7"/>
    <w:rsid w:val="005D6A66"/>
    <w:rsid w:val="005D70EF"/>
    <w:rsid w:val="005D77AF"/>
    <w:rsid w:val="005D78EA"/>
    <w:rsid w:val="005D7EDE"/>
    <w:rsid w:val="005E12DA"/>
    <w:rsid w:val="005E4C01"/>
    <w:rsid w:val="005E4CCD"/>
    <w:rsid w:val="005E6329"/>
    <w:rsid w:val="005E77F5"/>
    <w:rsid w:val="005E78A7"/>
    <w:rsid w:val="005F09C9"/>
    <w:rsid w:val="005F1745"/>
    <w:rsid w:val="005F19E5"/>
    <w:rsid w:val="005F4E35"/>
    <w:rsid w:val="005F5A22"/>
    <w:rsid w:val="005F706C"/>
    <w:rsid w:val="005F7C7D"/>
    <w:rsid w:val="00601131"/>
    <w:rsid w:val="00603C80"/>
    <w:rsid w:val="00607746"/>
    <w:rsid w:val="006115AA"/>
    <w:rsid w:val="0061172B"/>
    <w:rsid w:val="00611DE3"/>
    <w:rsid w:val="006120C2"/>
    <w:rsid w:val="00612A40"/>
    <w:rsid w:val="00612D0F"/>
    <w:rsid w:val="00614A32"/>
    <w:rsid w:val="00615CC5"/>
    <w:rsid w:val="0061669F"/>
    <w:rsid w:val="00617F81"/>
    <w:rsid w:val="006205A9"/>
    <w:rsid w:val="00620A75"/>
    <w:rsid w:val="00620CC8"/>
    <w:rsid w:val="0062123F"/>
    <w:rsid w:val="00622C44"/>
    <w:rsid w:val="00624FD7"/>
    <w:rsid w:val="00627DB4"/>
    <w:rsid w:val="00630A9F"/>
    <w:rsid w:val="0063132D"/>
    <w:rsid w:val="00631834"/>
    <w:rsid w:val="00635E5F"/>
    <w:rsid w:val="006360DD"/>
    <w:rsid w:val="00636B6B"/>
    <w:rsid w:val="00637319"/>
    <w:rsid w:val="00637FF9"/>
    <w:rsid w:val="00640578"/>
    <w:rsid w:val="00640BAC"/>
    <w:rsid w:val="00641D76"/>
    <w:rsid w:val="00642DDA"/>
    <w:rsid w:val="00645D00"/>
    <w:rsid w:val="00646A05"/>
    <w:rsid w:val="00646D64"/>
    <w:rsid w:val="00653356"/>
    <w:rsid w:val="006543EE"/>
    <w:rsid w:val="006570B4"/>
    <w:rsid w:val="0065761B"/>
    <w:rsid w:val="006576BA"/>
    <w:rsid w:val="00657ACD"/>
    <w:rsid w:val="006604EB"/>
    <w:rsid w:val="00661BF5"/>
    <w:rsid w:val="00663B9B"/>
    <w:rsid w:val="006648A7"/>
    <w:rsid w:val="00666AA4"/>
    <w:rsid w:val="00667A1E"/>
    <w:rsid w:val="00670207"/>
    <w:rsid w:val="00670C8D"/>
    <w:rsid w:val="00672024"/>
    <w:rsid w:val="0067260A"/>
    <w:rsid w:val="00672F2C"/>
    <w:rsid w:val="00673C4C"/>
    <w:rsid w:val="00673E32"/>
    <w:rsid w:val="0067418C"/>
    <w:rsid w:val="006746C2"/>
    <w:rsid w:val="00676721"/>
    <w:rsid w:val="00676FB2"/>
    <w:rsid w:val="0067705A"/>
    <w:rsid w:val="00677F69"/>
    <w:rsid w:val="0068100A"/>
    <w:rsid w:val="00681840"/>
    <w:rsid w:val="00682F29"/>
    <w:rsid w:val="00684D3C"/>
    <w:rsid w:val="00685183"/>
    <w:rsid w:val="006853B7"/>
    <w:rsid w:val="006943AC"/>
    <w:rsid w:val="00694EDE"/>
    <w:rsid w:val="00696CCC"/>
    <w:rsid w:val="006970E9"/>
    <w:rsid w:val="0069791E"/>
    <w:rsid w:val="006A06F7"/>
    <w:rsid w:val="006A2C26"/>
    <w:rsid w:val="006A4138"/>
    <w:rsid w:val="006A5807"/>
    <w:rsid w:val="006A62E9"/>
    <w:rsid w:val="006A65BA"/>
    <w:rsid w:val="006A6B65"/>
    <w:rsid w:val="006B0DC1"/>
    <w:rsid w:val="006B200F"/>
    <w:rsid w:val="006B2055"/>
    <w:rsid w:val="006B2262"/>
    <w:rsid w:val="006B2FC9"/>
    <w:rsid w:val="006B398C"/>
    <w:rsid w:val="006B6610"/>
    <w:rsid w:val="006B7B5D"/>
    <w:rsid w:val="006C0870"/>
    <w:rsid w:val="006C1D20"/>
    <w:rsid w:val="006C1E7C"/>
    <w:rsid w:val="006C20C1"/>
    <w:rsid w:val="006C4C5C"/>
    <w:rsid w:val="006C527B"/>
    <w:rsid w:val="006C67F2"/>
    <w:rsid w:val="006C69D8"/>
    <w:rsid w:val="006C6A64"/>
    <w:rsid w:val="006C733B"/>
    <w:rsid w:val="006D07AE"/>
    <w:rsid w:val="006D1050"/>
    <w:rsid w:val="006D18F4"/>
    <w:rsid w:val="006D23BD"/>
    <w:rsid w:val="006D2C5F"/>
    <w:rsid w:val="006D42B4"/>
    <w:rsid w:val="006D6BEA"/>
    <w:rsid w:val="006D787C"/>
    <w:rsid w:val="006E146A"/>
    <w:rsid w:val="006E17AC"/>
    <w:rsid w:val="006E4E36"/>
    <w:rsid w:val="006E504C"/>
    <w:rsid w:val="006E67FD"/>
    <w:rsid w:val="006E7D83"/>
    <w:rsid w:val="006F15EA"/>
    <w:rsid w:val="0070220C"/>
    <w:rsid w:val="00702E4F"/>
    <w:rsid w:val="00704964"/>
    <w:rsid w:val="00706723"/>
    <w:rsid w:val="00707D9B"/>
    <w:rsid w:val="0071151C"/>
    <w:rsid w:val="0071365D"/>
    <w:rsid w:val="00714983"/>
    <w:rsid w:val="00717531"/>
    <w:rsid w:val="00717697"/>
    <w:rsid w:val="0072000D"/>
    <w:rsid w:val="00723775"/>
    <w:rsid w:val="007238B6"/>
    <w:rsid w:val="00723F8A"/>
    <w:rsid w:val="00724B0F"/>
    <w:rsid w:val="007263B7"/>
    <w:rsid w:val="007273CE"/>
    <w:rsid w:val="00727D36"/>
    <w:rsid w:val="00730BCE"/>
    <w:rsid w:val="00731AB3"/>
    <w:rsid w:val="00735ADA"/>
    <w:rsid w:val="00736B1A"/>
    <w:rsid w:val="00737E1F"/>
    <w:rsid w:val="00745FE7"/>
    <w:rsid w:val="00746E17"/>
    <w:rsid w:val="007500D2"/>
    <w:rsid w:val="00751FA4"/>
    <w:rsid w:val="00751FF2"/>
    <w:rsid w:val="00752E3B"/>
    <w:rsid w:val="00753396"/>
    <w:rsid w:val="00753629"/>
    <w:rsid w:val="0075379A"/>
    <w:rsid w:val="00754239"/>
    <w:rsid w:val="0075456A"/>
    <w:rsid w:val="00755675"/>
    <w:rsid w:val="00757C07"/>
    <w:rsid w:val="00760F26"/>
    <w:rsid w:val="00761405"/>
    <w:rsid w:val="00762264"/>
    <w:rsid w:val="00762BC1"/>
    <w:rsid w:val="00762F37"/>
    <w:rsid w:val="0076313A"/>
    <w:rsid w:val="00763974"/>
    <w:rsid w:val="00763B00"/>
    <w:rsid w:val="007646D5"/>
    <w:rsid w:val="0076538C"/>
    <w:rsid w:val="007653B6"/>
    <w:rsid w:val="007657A4"/>
    <w:rsid w:val="00766368"/>
    <w:rsid w:val="00775719"/>
    <w:rsid w:val="00780F3B"/>
    <w:rsid w:val="00784BB9"/>
    <w:rsid w:val="007855D0"/>
    <w:rsid w:val="00786D37"/>
    <w:rsid w:val="00786D8A"/>
    <w:rsid w:val="007879E2"/>
    <w:rsid w:val="00790342"/>
    <w:rsid w:val="00790AF3"/>
    <w:rsid w:val="00791E23"/>
    <w:rsid w:val="00795241"/>
    <w:rsid w:val="00795546"/>
    <w:rsid w:val="00796576"/>
    <w:rsid w:val="0079686C"/>
    <w:rsid w:val="007972E5"/>
    <w:rsid w:val="007A03E7"/>
    <w:rsid w:val="007A1E57"/>
    <w:rsid w:val="007A305A"/>
    <w:rsid w:val="007A4882"/>
    <w:rsid w:val="007A4B44"/>
    <w:rsid w:val="007A53FE"/>
    <w:rsid w:val="007A56BE"/>
    <w:rsid w:val="007A5D85"/>
    <w:rsid w:val="007A6FAA"/>
    <w:rsid w:val="007A79B2"/>
    <w:rsid w:val="007B105E"/>
    <w:rsid w:val="007B390D"/>
    <w:rsid w:val="007B5665"/>
    <w:rsid w:val="007B6468"/>
    <w:rsid w:val="007B7B4A"/>
    <w:rsid w:val="007C0ACB"/>
    <w:rsid w:val="007C0C0D"/>
    <w:rsid w:val="007C17C9"/>
    <w:rsid w:val="007C2264"/>
    <w:rsid w:val="007C3247"/>
    <w:rsid w:val="007C33A5"/>
    <w:rsid w:val="007C3571"/>
    <w:rsid w:val="007C4466"/>
    <w:rsid w:val="007C5615"/>
    <w:rsid w:val="007C65A9"/>
    <w:rsid w:val="007C67B3"/>
    <w:rsid w:val="007C757D"/>
    <w:rsid w:val="007D0E49"/>
    <w:rsid w:val="007D13CB"/>
    <w:rsid w:val="007D2FB0"/>
    <w:rsid w:val="007D3055"/>
    <w:rsid w:val="007D35AE"/>
    <w:rsid w:val="007D415D"/>
    <w:rsid w:val="007D4A71"/>
    <w:rsid w:val="007D5292"/>
    <w:rsid w:val="007D54E8"/>
    <w:rsid w:val="007D6645"/>
    <w:rsid w:val="007E098C"/>
    <w:rsid w:val="007E0C99"/>
    <w:rsid w:val="007E4518"/>
    <w:rsid w:val="007E5187"/>
    <w:rsid w:val="007E6880"/>
    <w:rsid w:val="007E6BB1"/>
    <w:rsid w:val="007E7112"/>
    <w:rsid w:val="007F0BDA"/>
    <w:rsid w:val="007F28D9"/>
    <w:rsid w:val="007F3F69"/>
    <w:rsid w:val="007F4E30"/>
    <w:rsid w:val="007F60E9"/>
    <w:rsid w:val="007F6743"/>
    <w:rsid w:val="00802571"/>
    <w:rsid w:val="00803E94"/>
    <w:rsid w:val="00804996"/>
    <w:rsid w:val="00804F3F"/>
    <w:rsid w:val="00805369"/>
    <w:rsid w:val="00805BB9"/>
    <w:rsid w:val="00806321"/>
    <w:rsid w:val="00807083"/>
    <w:rsid w:val="00810FE0"/>
    <w:rsid w:val="00811408"/>
    <w:rsid w:val="00811569"/>
    <w:rsid w:val="00812150"/>
    <w:rsid w:val="00812AD3"/>
    <w:rsid w:val="00813374"/>
    <w:rsid w:val="00816FA6"/>
    <w:rsid w:val="008206CB"/>
    <w:rsid w:val="00820D29"/>
    <w:rsid w:val="0082129B"/>
    <w:rsid w:val="00821BC0"/>
    <w:rsid w:val="00822715"/>
    <w:rsid w:val="00822DDD"/>
    <w:rsid w:val="008244ED"/>
    <w:rsid w:val="00826E68"/>
    <w:rsid w:val="00827E13"/>
    <w:rsid w:val="00831264"/>
    <w:rsid w:val="00834CE8"/>
    <w:rsid w:val="00840289"/>
    <w:rsid w:val="008403B9"/>
    <w:rsid w:val="008407EC"/>
    <w:rsid w:val="00842015"/>
    <w:rsid w:val="00843B71"/>
    <w:rsid w:val="00843B88"/>
    <w:rsid w:val="00843FD5"/>
    <w:rsid w:val="008456D6"/>
    <w:rsid w:val="0084607D"/>
    <w:rsid w:val="008464B8"/>
    <w:rsid w:val="00846781"/>
    <w:rsid w:val="00846CC1"/>
    <w:rsid w:val="00847B3D"/>
    <w:rsid w:val="0085037D"/>
    <w:rsid w:val="00851C28"/>
    <w:rsid w:val="00852739"/>
    <w:rsid w:val="0085290C"/>
    <w:rsid w:val="00855D17"/>
    <w:rsid w:val="008608AE"/>
    <w:rsid w:val="0086161B"/>
    <w:rsid w:val="00862F81"/>
    <w:rsid w:val="00865837"/>
    <w:rsid w:val="00870918"/>
    <w:rsid w:val="00870CE3"/>
    <w:rsid w:val="00870F3C"/>
    <w:rsid w:val="0087368E"/>
    <w:rsid w:val="00873C1B"/>
    <w:rsid w:val="00873D63"/>
    <w:rsid w:val="00875314"/>
    <w:rsid w:val="00877CC9"/>
    <w:rsid w:val="00877F1A"/>
    <w:rsid w:val="00881F95"/>
    <w:rsid w:val="00883FE5"/>
    <w:rsid w:val="008844FD"/>
    <w:rsid w:val="00885220"/>
    <w:rsid w:val="00887579"/>
    <w:rsid w:val="00890C17"/>
    <w:rsid w:val="00891743"/>
    <w:rsid w:val="00891AA8"/>
    <w:rsid w:val="008927E4"/>
    <w:rsid w:val="00892ED2"/>
    <w:rsid w:val="0089338C"/>
    <w:rsid w:val="00894A5C"/>
    <w:rsid w:val="0089577A"/>
    <w:rsid w:val="00896A66"/>
    <w:rsid w:val="008979C1"/>
    <w:rsid w:val="008A0596"/>
    <w:rsid w:val="008A06CF"/>
    <w:rsid w:val="008A11AB"/>
    <w:rsid w:val="008A1D09"/>
    <w:rsid w:val="008A3A52"/>
    <w:rsid w:val="008A5FD2"/>
    <w:rsid w:val="008B57A8"/>
    <w:rsid w:val="008B5ECF"/>
    <w:rsid w:val="008B6FC5"/>
    <w:rsid w:val="008B72E6"/>
    <w:rsid w:val="008C0956"/>
    <w:rsid w:val="008C0D26"/>
    <w:rsid w:val="008C1114"/>
    <w:rsid w:val="008C1823"/>
    <w:rsid w:val="008C1F10"/>
    <w:rsid w:val="008C28B3"/>
    <w:rsid w:val="008C29B2"/>
    <w:rsid w:val="008C2BBF"/>
    <w:rsid w:val="008C74B7"/>
    <w:rsid w:val="008C7615"/>
    <w:rsid w:val="008C7919"/>
    <w:rsid w:val="008D17D8"/>
    <w:rsid w:val="008D2609"/>
    <w:rsid w:val="008D2ADB"/>
    <w:rsid w:val="008D2BA8"/>
    <w:rsid w:val="008D5CBF"/>
    <w:rsid w:val="008E09A2"/>
    <w:rsid w:val="008E0FD4"/>
    <w:rsid w:val="008E2370"/>
    <w:rsid w:val="008E4DFE"/>
    <w:rsid w:val="008E55BB"/>
    <w:rsid w:val="008E6529"/>
    <w:rsid w:val="008E76C7"/>
    <w:rsid w:val="008E7FEB"/>
    <w:rsid w:val="008F070F"/>
    <w:rsid w:val="008F0EB8"/>
    <w:rsid w:val="008F1C90"/>
    <w:rsid w:val="008F1E4F"/>
    <w:rsid w:val="008F307C"/>
    <w:rsid w:val="008F311F"/>
    <w:rsid w:val="008F3CB0"/>
    <w:rsid w:val="008F42C6"/>
    <w:rsid w:val="008F491C"/>
    <w:rsid w:val="008F7297"/>
    <w:rsid w:val="008F79F7"/>
    <w:rsid w:val="00900DEE"/>
    <w:rsid w:val="009046C2"/>
    <w:rsid w:val="00905021"/>
    <w:rsid w:val="00906519"/>
    <w:rsid w:val="00911736"/>
    <w:rsid w:val="00911DDF"/>
    <w:rsid w:val="00912388"/>
    <w:rsid w:val="00913233"/>
    <w:rsid w:val="00913643"/>
    <w:rsid w:val="00914FC3"/>
    <w:rsid w:val="009164F9"/>
    <w:rsid w:val="009166A7"/>
    <w:rsid w:val="009168DC"/>
    <w:rsid w:val="00916DD6"/>
    <w:rsid w:val="009214A1"/>
    <w:rsid w:val="00922964"/>
    <w:rsid w:val="009258A3"/>
    <w:rsid w:val="009263B1"/>
    <w:rsid w:val="00931192"/>
    <w:rsid w:val="00932398"/>
    <w:rsid w:val="0093247D"/>
    <w:rsid w:val="00933A6E"/>
    <w:rsid w:val="009340EC"/>
    <w:rsid w:val="0093664D"/>
    <w:rsid w:val="009369B9"/>
    <w:rsid w:val="00937086"/>
    <w:rsid w:val="0093731B"/>
    <w:rsid w:val="00941749"/>
    <w:rsid w:val="00941A69"/>
    <w:rsid w:val="0094270B"/>
    <w:rsid w:val="00942B0E"/>
    <w:rsid w:val="00942B94"/>
    <w:rsid w:val="00943D26"/>
    <w:rsid w:val="0094454B"/>
    <w:rsid w:val="009467E7"/>
    <w:rsid w:val="00947B74"/>
    <w:rsid w:val="00947B8D"/>
    <w:rsid w:val="00951B2E"/>
    <w:rsid w:val="00952779"/>
    <w:rsid w:val="00952830"/>
    <w:rsid w:val="00952D6A"/>
    <w:rsid w:val="00955003"/>
    <w:rsid w:val="00955E00"/>
    <w:rsid w:val="00955FA3"/>
    <w:rsid w:val="00955FA4"/>
    <w:rsid w:val="00956EAE"/>
    <w:rsid w:val="00960533"/>
    <w:rsid w:val="0096291E"/>
    <w:rsid w:val="009647DA"/>
    <w:rsid w:val="00965479"/>
    <w:rsid w:val="00965571"/>
    <w:rsid w:val="00966F7F"/>
    <w:rsid w:val="00970868"/>
    <w:rsid w:val="00970A70"/>
    <w:rsid w:val="00972920"/>
    <w:rsid w:val="009742DC"/>
    <w:rsid w:val="00975080"/>
    <w:rsid w:val="009759D1"/>
    <w:rsid w:val="00976B8A"/>
    <w:rsid w:val="009771C4"/>
    <w:rsid w:val="009803E0"/>
    <w:rsid w:val="00981E15"/>
    <w:rsid w:val="00982DD5"/>
    <w:rsid w:val="009840CC"/>
    <w:rsid w:val="009843A0"/>
    <w:rsid w:val="00990D82"/>
    <w:rsid w:val="00990FD8"/>
    <w:rsid w:val="009913E2"/>
    <w:rsid w:val="00992172"/>
    <w:rsid w:val="00993AA9"/>
    <w:rsid w:val="00993B82"/>
    <w:rsid w:val="009949C6"/>
    <w:rsid w:val="0099502C"/>
    <w:rsid w:val="00996636"/>
    <w:rsid w:val="00997B04"/>
    <w:rsid w:val="009A2225"/>
    <w:rsid w:val="009A2AC1"/>
    <w:rsid w:val="009A360C"/>
    <w:rsid w:val="009A361B"/>
    <w:rsid w:val="009A63E3"/>
    <w:rsid w:val="009B20BA"/>
    <w:rsid w:val="009B2C21"/>
    <w:rsid w:val="009B4AEC"/>
    <w:rsid w:val="009B551E"/>
    <w:rsid w:val="009B5743"/>
    <w:rsid w:val="009B6425"/>
    <w:rsid w:val="009B7498"/>
    <w:rsid w:val="009C03A0"/>
    <w:rsid w:val="009C0683"/>
    <w:rsid w:val="009C2120"/>
    <w:rsid w:val="009C2A3F"/>
    <w:rsid w:val="009C2A4C"/>
    <w:rsid w:val="009C2EFD"/>
    <w:rsid w:val="009C2F17"/>
    <w:rsid w:val="009C4491"/>
    <w:rsid w:val="009C4AFD"/>
    <w:rsid w:val="009C5143"/>
    <w:rsid w:val="009C5564"/>
    <w:rsid w:val="009C59E9"/>
    <w:rsid w:val="009C6F73"/>
    <w:rsid w:val="009D069B"/>
    <w:rsid w:val="009D090F"/>
    <w:rsid w:val="009D0C1D"/>
    <w:rsid w:val="009D34ED"/>
    <w:rsid w:val="009D39E0"/>
    <w:rsid w:val="009D599C"/>
    <w:rsid w:val="009D5E3A"/>
    <w:rsid w:val="009D6C8E"/>
    <w:rsid w:val="009E2579"/>
    <w:rsid w:val="009E2D96"/>
    <w:rsid w:val="009E39E3"/>
    <w:rsid w:val="009E4C9C"/>
    <w:rsid w:val="009E5675"/>
    <w:rsid w:val="009E76D3"/>
    <w:rsid w:val="009F00CA"/>
    <w:rsid w:val="009F0461"/>
    <w:rsid w:val="009F2FAE"/>
    <w:rsid w:val="009F343C"/>
    <w:rsid w:val="009F3827"/>
    <w:rsid w:val="009F3AA9"/>
    <w:rsid w:val="009F442C"/>
    <w:rsid w:val="009F4B60"/>
    <w:rsid w:val="009F7A91"/>
    <w:rsid w:val="00A011CA"/>
    <w:rsid w:val="00A01D88"/>
    <w:rsid w:val="00A050A3"/>
    <w:rsid w:val="00A108F4"/>
    <w:rsid w:val="00A11223"/>
    <w:rsid w:val="00A11CD6"/>
    <w:rsid w:val="00A1410E"/>
    <w:rsid w:val="00A1536E"/>
    <w:rsid w:val="00A156D3"/>
    <w:rsid w:val="00A15F76"/>
    <w:rsid w:val="00A16C40"/>
    <w:rsid w:val="00A16CDF"/>
    <w:rsid w:val="00A1722A"/>
    <w:rsid w:val="00A20C8B"/>
    <w:rsid w:val="00A22616"/>
    <w:rsid w:val="00A2559A"/>
    <w:rsid w:val="00A273A2"/>
    <w:rsid w:val="00A30673"/>
    <w:rsid w:val="00A307DA"/>
    <w:rsid w:val="00A30838"/>
    <w:rsid w:val="00A30A8C"/>
    <w:rsid w:val="00A313E6"/>
    <w:rsid w:val="00A32731"/>
    <w:rsid w:val="00A32C08"/>
    <w:rsid w:val="00A33419"/>
    <w:rsid w:val="00A3375C"/>
    <w:rsid w:val="00A33BEA"/>
    <w:rsid w:val="00A340EA"/>
    <w:rsid w:val="00A34828"/>
    <w:rsid w:val="00A36064"/>
    <w:rsid w:val="00A360E2"/>
    <w:rsid w:val="00A366DC"/>
    <w:rsid w:val="00A379E6"/>
    <w:rsid w:val="00A41324"/>
    <w:rsid w:val="00A41814"/>
    <w:rsid w:val="00A42FB5"/>
    <w:rsid w:val="00A44726"/>
    <w:rsid w:val="00A46872"/>
    <w:rsid w:val="00A46B57"/>
    <w:rsid w:val="00A46D71"/>
    <w:rsid w:val="00A5194E"/>
    <w:rsid w:val="00A52311"/>
    <w:rsid w:val="00A5463F"/>
    <w:rsid w:val="00A55A7C"/>
    <w:rsid w:val="00A55EF4"/>
    <w:rsid w:val="00A565CF"/>
    <w:rsid w:val="00A606B4"/>
    <w:rsid w:val="00A60F68"/>
    <w:rsid w:val="00A61329"/>
    <w:rsid w:val="00A6299C"/>
    <w:rsid w:val="00A64348"/>
    <w:rsid w:val="00A656E4"/>
    <w:rsid w:val="00A662E0"/>
    <w:rsid w:val="00A66616"/>
    <w:rsid w:val="00A71BCD"/>
    <w:rsid w:val="00A72081"/>
    <w:rsid w:val="00A72595"/>
    <w:rsid w:val="00A730FA"/>
    <w:rsid w:val="00A74390"/>
    <w:rsid w:val="00A7460E"/>
    <w:rsid w:val="00A7469F"/>
    <w:rsid w:val="00A7489A"/>
    <w:rsid w:val="00A77898"/>
    <w:rsid w:val="00A80084"/>
    <w:rsid w:val="00A816E1"/>
    <w:rsid w:val="00A8274A"/>
    <w:rsid w:val="00A82C16"/>
    <w:rsid w:val="00A840DA"/>
    <w:rsid w:val="00A851EE"/>
    <w:rsid w:val="00A858D1"/>
    <w:rsid w:val="00A86110"/>
    <w:rsid w:val="00A877D1"/>
    <w:rsid w:val="00A87AA4"/>
    <w:rsid w:val="00A9112B"/>
    <w:rsid w:val="00A9141A"/>
    <w:rsid w:val="00A92C4E"/>
    <w:rsid w:val="00A93BBD"/>
    <w:rsid w:val="00A95504"/>
    <w:rsid w:val="00A95EAA"/>
    <w:rsid w:val="00A96311"/>
    <w:rsid w:val="00A96FCB"/>
    <w:rsid w:val="00A97CEF"/>
    <w:rsid w:val="00AA001F"/>
    <w:rsid w:val="00AA052A"/>
    <w:rsid w:val="00AA08B6"/>
    <w:rsid w:val="00AA1975"/>
    <w:rsid w:val="00AA1EEE"/>
    <w:rsid w:val="00AA1FE4"/>
    <w:rsid w:val="00AA29F4"/>
    <w:rsid w:val="00AA3A98"/>
    <w:rsid w:val="00AA3BDD"/>
    <w:rsid w:val="00AA3E43"/>
    <w:rsid w:val="00AA4431"/>
    <w:rsid w:val="00AA5203"/>
    <w:rsid w:val="00AA68B4"/>
    <w:rsid w:val="00AB1674"/>
    <w:rsid w:val="00AB2916"/>
    <w:rsid w:val="00AB6098"/>
    <w:rsid w:val="00AB64AA"/>
    <w:rsid w:val="00AB6D6A"/>
    <w:rsid w:val="00AB78F8"/>
    <w:rsid w:val="00AC1FF3"/>
    <w:rsid w:val="00AC2D2C"/>
    <w:rsid w:val="00AC417A"/>
    <w:rsid w:val="00AC4556"/>
    <w:rsid w:val="00AC6F84"/>
    <w:rsid w:val="00AC71C8"/>
    <w:rsid w:val="00AC73D7"/>
    <w:rsid w:val="00AC79D1"/>
    <w:rsid w:val="00AD2E89"/>
    <w:rsid w:val="00AD4213"/>
    <w:rsid w:val="00AD4249"/>
    <w:rsid w:val="00AD5037"/>
    <w:rsid w:val="00AD52C5"/>
    <w:rsid w:val="00AD5F16"/>
    <w:rsid w:val="00AD6426"/>
    <w:rsid w:val="00AD6813"/>
    <w:rsid w:val="00AD6999"/>
    <w:rsid w:val="00AD6B6D"/>
    <w:rsid w:val="00AD6DB0"/>
    <w:rsid w:val="00AD7CAA"/>
    <w:rsid w:val="00AE0009"/>
    <w:rsid w:val="00AE30C2"/>
    <w:rsid w:val="00AE33E1"/>
    <w:rsid w:val="00AE43A7"/>
    <w:rsid w:val="00AE4F26"/>
    <w:rsid w:val="00AE58AA"/>
    <w:rsid w:val="00AF0360"/>
    <w:rsid w:val="00AF0551"/>
    <w:rsid w:val="00AF1E40"/>
    <w:rsid w:val="00AF4529"/>
    <w:rsid w:val="00AF790A"/>
    <w:rsid w:val="00B00395"/>
    <w:rsid w:val="00B008EC"/>
    <w:rsid w:val="00B00A46"/>
    <w:rsid w:val="00B02B61"/>
    <w:rsid w:val="00B02EFC"/>
    <w:rsid w:val="00B03070"/>
    <w:rsid w:val="00B05E96"/>
    <w:rsid w:val="00B062B0"/>
    <w:rsid w:val="00B12320"/>
    <w:rsid w:val="00B12422"/>
    <w:rsid w:val="00B1482D"/>
    <w:rsid w:val="00B14D00"/>
    <w:rsid w:val="00B161FC"/>
    <w:rsid w:val="00B165F8"/>
    <w:rsid w:val="00B1711D"/>
    <w:rsid w:val="00B17A1E"/>
    <w:rsid w:val="00B210AD"/>
    <w:rsid w:val="00B22BDA"/>
    <w:rsid w:val="00B24713"/>
    <w:rsid w:val="00B273F5"/>
    <w:rsid w:val="00B2753F"/>
    <w:rsid w:val="00B3197C"/>
    <w:rsid w:val="00B326F2"/>
    <w:rsid w:val="00B32D00"/>
    <w:rsid w:val="00B32F44"/>
    <w:rsid w:val="00B344C9"/>
    <w:rsid w:val="00B35560"/>
    <w:rsid w:val="00B36F2C"/>
    <w:rsid w:val="00B36F51"/>
    <w:rsid w:val="00B40280"/>
    <w:rsid w:val="00B40AA4"/>
    <w:rsid w:val="00B40B8A"/>
    <w:rsid w:val="00B41435"/>
    <w:rsid w:val="00B4288C"/>
    <w:rsid w:val="00B42A41"/>
    <w:rsid w:val="00B42F5B"/>
    <w:rsid w:val="00B457E1"/>
    <w:rsid w:val="00B45F99"/>
    <w:rsid w:val="00B474A0"/>
    <w:rsid w:val="00B4771B"/>
    <w:rsid w:val="00B5100F"/>
    <w:rsid w:val="00B51BED"/>
    <w:rsid w:val="00B55379"/>
    <w:rsid w:val="00B61231"/>
    <w:rsid w:val="00B6241C"/>
    <w:rsid w:val="00B63B5F"/>
    <w:rsid w:val="00B63BAE"/>
    <w:rsid w:val="00B64082"/>
    <w:rsid w:val="00B6536B"/>
    <w:rsid w:val="00B65C6F"/>
    <w:rsid w:val="00B668E6"/>
    <w:rsid w:val="00B70022"/>
    <w:rsid w:val="00B7208D"/>
    <w:rsid w:val="00B75428"/>
    <w:rsid w:val="00B75A3B"/>
    <w:rsid w:val="00B76BF0"/>
    <w:rsid w:val="00B76C11"/>
    <w:rsid w:val="00B77755"/>
    <w:rsid w:val="00B77BF4"/>
    <w:rsid w:val="00B80938"/>
    <w:rsid w:val="00B81B1E"/>
    <w:rsid w:val="00B82B8C"/>
    <w:rsid w:val="00B83B3F"/>
    <w:rsid w:val="00B848B2"/>
    <w:rsid w:val="00B85168"/>
    <w:rsid w:val="00B852F8"/>
    <w:rsid w:val="00B8548C"/>
    <w:rsid w:val="00B8608D"/>
    <w:rsid w:val="00B90075"/>
    <w:rsid w:val="00B91047"/>
    <w:rsid w:val="00B92349"/>
    <w:rsid w:val="00B93740"/>
    <w:rsid w:val="00B970B5"/>
    <w:rsid w:val="00B9738F"/>
    <w:rsid w:val="00B97E1C"/>
    <w:rsid w:val="00BA0BCB"/>
    <w:rsid w:val="00BA2D10"/>
    <w:rsid w:val="00BA49FD"/>
    <w:rsid w:val="00BA558B"/>
    <w:rsid w:val="00BA610B"/>
    <w:rsid w:val="00BA626A"/>
    <w:rsid w:val="00BA6333"/>
    <w:rsid w:val="00BA6417"/>
    <w:rsid w:val="00BA6F72"/>
    <w:rsid w:val="00BA71E1"/>
    <w:rsid w:val="00BB4833"/>
    <w:rsid w:val="00BB5BA9"/>
    <w:rsid w:val="00BB5C88"/>
    <w:rsid w:val="00BC0678"/>
    <w:rsid w:val="00BC170B"/>
    <w:rsid w:val="00BC3AE2"/>
    <w:rsid w:val="00BC3DE6"/>
    <w:rsid w:val="00BC5A55"/>
    <w:rsid w:val="00BC65F8"/>
    <w:rsid w:val="00BD151B"/>
    <w:rsid w:val="00BD2DB3"/>
    <w:rsid w:val="00BD3982"/>
    <w:rsid w:val="00BD41F8"/>
    <w:rsid w:val="00BD4273"/>
    <w:rsid w:val="00BD6B75"/>
    <w:rsid w:val="00BD6F50"/>
    <w:rsid w:val="00BE117A"/>
    <w:rsid w:val="00BE13B6"/>
    <w:rsid w:val="00BE1976"/>
    <w:rsid w:val="00BE3FE8"/>
    <w:rsid w:val="00BE4064"/>
    <w:rsid w:val="00BE56C5"/>
    <w:rsid w:val="00BE5CFB"/>
    <w:rsid w:val="00BE5F23"/>
    <w:rsid w:val="00BE625D"/>
    <w:rsid w:val="00BF080B"/>
    <w:rsid w:val="00BF0A9A"/>
    <w:rsid w:val="00BF14F0"/>
    <w:rsid w:val="00BF2DB2"/>
    <w:rsid w:val="00BF4120"/>
    <w:rsid w:val="00BF46A2"/>
    <w:rsid w:val="00BF626C"/>
    <w:rsid w:val="00C00191"/>
    <w:rsid w:val="00C031D2"/>
    <w:rsid w:val="00C058B0"/>
    <w:rsid w:val="00C1096D"/>
    <w:rsid w:val="00C11329"/>
    <w:rsid w:val="00C15560"/>
    <w:rsid w:val="00C16064"/>
    <w:rsid w:val="00C169E3"/>
    <w:rsid w:val="00C1710F"/>
    <w:rsid w:val="00C21694"/>
    <w:rsid w:val="00C229DC"/>
    <w:rsid w:val="00C22C83"/>
    <w:rsid w:val="00C22D2C"/>
    <w:rsid w:val="00C23D41"/>
    <w:rsid w:val="00C252CF"/>
    <w:rsid w:val="00C267F8"/>
    <w:rsid w:val="00C32286"/>
    <w:rsid w:val="00C328E9"/>
    <w:rsid w:val="00C32A90"/>
    <w:rsid w:val="00C3663D"/>
    <w:rsid w:val="00C36E50"/>
    <w:rsid w:val="00C37F4F"/>
    <w:rsid w:val="00C41ED8"/>
    <w:rsid w:val="00C436CC"/>
    <w:rsid w:val="00C43B87"/>
    <w:rsid w:val="00C5084E"/>
    <w:rsid w:val="00C52CD1"/>
    <w:rsid w:val="00C53AAF"/>
    <w:rsid w:val="00C5463E"/>
    <w:rsid w:val="00C55A1D"/>
    <w:rsid w:val="00C56E1C"/>
    <w:rsid w:val="00C60474"/>
    <w:rsid w:val="00C62685"/>
    <w:rsid w:val="00C62D8E"/>
    <w:rsid w:val="00C62E5A"/>
    <w:rsid w:val="00C64DF7"/>
    <w:rsid w:val="00C66C2C"/>
    <w:rsid w:val="00C67732"/>
    <w:rsid w:val="00C73E36"/>
    <w:rsid w:val="00C751DC"/>
    <w:rsid w:val="00C75B1A"/>
    <w:rsid w:val="00C7777E"/>
    <w:rsid w:val="00C77A73"/>
    <w:rsid w:val="00C77B89"/>
    <w:rsid w:val="00C77BC9"/>
    <w:rsid w:val="00C80A53"/>
    <w:rsid w:val="00C81788"/>
    <w:rsid w:val="00C81D2F"/>
    <w:rsid w:val="00C8238D"/>
    <w:rsid w:val="00C8261A"/>
    <w:rsid w:val="00C8295B"/>
    <w:rsid w:val="00C8385A"/>
    <w:rsid w:val="00C83974"/>
    <w:rsid w:val="00C844D1"/>
    <w:rsid w:val="00C84E39"/>
    <w:rsid w:val="00C85631"/>
    <w:rsid w:val="00C900B0"/>
    <w:rsid w:val="00C90401"/>
    <w:rsid w:val="00C90F08"/>
    <w:rsid w:val="00C927A4"/>
    <w:rsid w:val="00C93803"/>
    <w:rsid w:val="00C965E7"/>
    <w:rsid w:val="00C96C8A"/>
    <w:rsid w:val="00CA198E"/>
    <w:rsid w:val="00CA1F52"/>
    <w:rsid w:val="00CA2020"/>
    <w:rsid w:val="00CA30A8"/>
    <w:rsid w:val="00CA36D8"/>
    <w:rsid w:val="00CA4D3E"/>
    <w:rsid w:val="00CA5363"/>
    <w:rsid w:val="00CA5463"/>
    <w:rsid w:val="00CA6F83"/>
    <w:rsid w:val="00CB008B"/>
    <w:rsid w:val="00CB11AA"/>
    <w:rsid w:val="00CB4C4C"/>
    <w:rsid w:val="00CB5271"/>
    <w:rsid w:val="00CB5763"/>
    <w:rsid w:val="00CB69CB"/>
    <w:rsid w:val="00CC2B25"/>
    <w:rsid w:val="00CC2CD9"/>
    <w:rsid w:val="00CC4E79"/>
    <w:rsid w:val="00CC563F"/>
    <w:rsid w:val="00CC656B"/>
    <w:rsid w:val="00CD1301"/>
    <w:rsid w:val="00CD1536"/>
    <w:rsid w:val="00CD5E33"/>
    <w:rsid w:val="00CD613C"/>
    <w:rsid w:val="00CD6889"/>
    <w:rsid w:val="00CD7C9D"/>
    <w:rsid w:val="00CE0309"/>
    <w:rsid w:val="00CE045A"/>
    <w:rsid w:val="00CE2C67"/>
    <w:rsid w:val="00CE3526"/>
    <w:rsid w:val="00CE46A0"/>
    <w:rsid w:val="00CE4E22"/>
    <w:rsid w:val="00CE53E2"/>
    <w:rsid w:val="00CE6378"/>
    <w:rsid w:val="00CE6B34"/>
    <w:rsid w:val="00CE7E32"/>
    <w:rsid w:val="00CF0B46"/>
    <w:rsid w:val="00CF113D"/>
    <w:rsid w:val="00CF3AAF"/>
    <w:rsid w:val="00CF403D"/>
    <w:rsid w:val="00CF4FEA"/>
    <w:rsid w:val="00CF53C3"/>
    <w:rsid w:val="00CF5407"/>
    <w:rsid w:val="00CF5CAB"/>
    <w:rsid w:val="00CF774A"/>
    <w:rsid w:val="00D00C85"/>
    <w:rsid w:val="00D01ED9"/>
    <w:rsid w:val="00D02094"/>
    <w:rsid w:val="00D02558"/>
    <w:rsid w:val="00D02782"/>
    <w:rsid w:val="00D0290D"/>
    <w:rsid w:val="00D03C25"/>
    <w:rsid w:val="00D03E24"/>
    <w:rsid w:val="00D05876"/>
    <w:rsid w:val="00D05CAF"/>
    <w:rsid w:val="00D05FEE"/>
    <w:rsid w:val="00D077AE"/>
    <w:rsid w:val="00D07ADD"/>
    <w:rsid w:val="00D1037F"/>
    <w:rsid w:val="00D10ADA"/>
    <w:rsid w:val="00D11320"/>
    <w:rsid w:val="00D11703"/>
    <w:rsid w:val="00D11BDE"/>
    <w:rsid w:val="00D13434"/>
    <w:rsid w:val="00D148D9"/>
    <w:rsid w:val="00D159C6"/>
    <w:rsid w:val="00D211BF"/>
    <w:rsid w:val="00D22F6D"/>
    <w:rsid w:val="00D23B46"/>
    <w:rsid w:val="00D23B4E"/>
    <w:rsid w:val="00D245F5"/>
    <w:rsid w:val="00D25392"/>
    <w:rsid w:val="00D30FAC"/>
    <w:rsid w:val="00D31C16"/>
    <w:rsid w:val="00D325DD"/>
    <w:rsid w:val="00D32BF5"/>
    <w:rsid w:val="00D33424"/>
    <w:rsid w:val="00D3378D"/>
    <w:rsid w:val="00D33E9C"/>
    <w:rsid w:val="00D414F3"/>
    <w:rsid w:val="00D43C7A"/>
    <w:rsid w:val="00D447BE"/>
    <w:rsid w:val="00D45DD8"/>
    <w:rsid w:val="00D46F30"/>
    <w:rsid w:val="00D471BC"/>
    <w:rsid w:val="00D47D6C"/>
    <w:rsid w:val="00D505AD"/>
    <w:rsid w:val="00D50C4F"/>
    <w:rsid w:val="00D50D6B"/>
    <w:rsid w:val="00D50F38"/>
    <w:rsid w:val="00D522A7"/>
    <w:rsid w:val="00D52AFC"/>
    <w:rsid w:val="00D56C30"/>
    <w:rsid w:val="00D62FE9"/>
    <w:rsid w:val="00D63D27"/>
    <w:rsid w:val="00D70681"/>
    <w:rsid w:val="00D70878"/>
    <w:rsid w:val="00D721AF"/>
    <w:rsid w:val="00D727A7"/>
    <w:rsid w:val="00D73AA8"/>
    <w:rsid w:val="00D74722"/>
    <w:rsid w:val="00D750A2"/>
    <w:rsid w:val="00D75279"/>
    <w:rsid w:val="00D768D0"/>
    <w:rsid w:val="00D7697F"/>
    <w:rsid w:val="00D77528"/>
    <w:rsid w:val="00D81557"/>
    <w:rsid w:val="00D83D5A"/>
    <w:rsid w:val="00D83DFF"/>
    <w:rsid w:val="00D84246"/>
    <w:rsid w:val="00D8511F"/>
    <w:rsid w:val="00D8523D"/>
    <w:rsid w:val="00D85ABA"/>
    <w:rsid w:val="00D85B43"/>
    <w:rsid w:val="00D85C03"/>
    <w:rsid w:val="00D860D4"/>
    <w:rsid w:val="00D86EFC"/>
    <w:rsid w:val="00D873DB"/>
    <w:rsid w:val="00D87EA9"/>
    <w:rsid w:val="00D9112A"/>
    <w:rsid w:val="00D91A35"/>
    <w:rsid w:val="00D91EC8"/>
    <w:rsid w:val="00D93508"/>
    <w:rsid w:val="00D95203"/>
    <w:rsid w:val="00D9545D"/>
    <w:rsid w:val="00D95C6E"/>
    <w:rsid w:val="00D9690C"/>
    <w:rsid w:val="00DA2CA3"/>
    <w:rsid w:val="00DA312F"/>
    <w:rsid w:val="00DA3759"/>
    <w:rsid w:val="00DA41AA"/>
    <w:rsid w:val="00DA5215"/>
    <w:rsid w:val="00DA563F"/>
    <w:rsid w:val="00DA6779"/>
    <w:rsid w:val="00DA6F3A"/>
    <w:rsid w:val="00DB0061"/>
    <w:rsid w:val="00DB0391"/>
    <w:rsid w:val="00DB0F49"/>
    <w:rsid w:val="00DB1570"/>
    <w:rsid w:val="00DB2DA4"/>
    <w:rsid w:val="00DB4EA0"/>
    <w:rsid w:val="00DB5ABE"/>
    <w:rsid w:val="00DB61C0"/>
    <w:rsid w:val="00DC078C"/>
    <w:rsid w:val="00DC2337"/>
    <w:rsid w:val="00DC25D3"/>
    <w:rsid w:val="00DC4C21"/>
    <w:rsid w:val="00DC693B"/>
    <w:rsid w:val="00DC6E44"/>
    <w:rsid w:val="00DD0A8A"/>
    <w:rsid w:val="00DD0ACC"/>
    <w:rsid w:val="00DD183F"/>
    <w:rsid w:val="00DD258C"/>
    <w:rsid w:val="00DD5EC8"/>
    <w:rsid w:val="00DD60B6"/>
    <w:rsid w:val="00DD7512"/>
    <w:rsid w:val="00DD754E"/>
    <w:rsid w:val="00DD7C36"/>
    <w:rsid w:val="00DE129D"/>
    <w:rsid w:val="00DE149D"/>
    <w:rsid w:val="00DE2064"/>
    <w:rsid w:val="00DE207A"/>
    <w:rsid w:val="00DE44F3"/>
    <w:rsid w:val="00DE46B8"/>
    <w:rsid w:val="00DE4DDB"/>
    <w:rsid w:val="00DE5119"/>
    <w:rsid w:val="00DE52F9"/>
    <w:rsid w:val="00DE5DF4"/>
    <w:rsid w:val="00DE7F94"/>
    <w:rsid w:val="00DF220A"/>
    <w:rsid w:val="00DF2211"/>
    <w:rsid w:val="00DF3126"/>
    <w:rsid w:val="00DF334B"/>
    <w:rsid w:val="00DF71D1"/>
    <w:rsid w:val="00E0161B"/>
    <w:rsid w:val="00E06ABA"/>
    <w:rsid w:val="00E070EF"/>
    <w:rsid w:val="00E0797E"/>
    <w:rsid w:val="00E11D41"/>
    <w:rsid w:val="00E12E55"/>
    <w:rsid w:val="00E134F6"/>
    <w:rsid w:val="00E137C0"/>
    <w:rsid w:val="00E16C55"/>
    <w:rsid w:val="00E17B44"/>
    <w:rsid w:val="00E20C7D"/>
    <w:rsid w:val="00E21050"/>
    <w:rsid w:val="00E22B66"/>
    <w:rsid w:val="00E22BA7"/>
    <w:rsid w:val="00E258C7"/>
    <w:rsid w:val="00E31F6F"/>
    <w:rsid w:val="00E32353"/>
    <w:rsid w:val="00E32C22"/>
    <w:rsid w:val="00E337D0"/>
    <w:rsid w:val="00E3385B"/>
    <w:rsid w:val="00E3428F"/>
    <w:rsid w:val="00E4025E"/>
    <w:rsid w:val="00E42027"/>
    <w:rsid w:val="00E44F11"/>
    <w:rsid w:val="00E45A3D"/>
    <w:rsid w:val="00E465AD"/>
    <w:rsid w:val="00E509BA"/>
    <w:rsid w:val="00E51D37"/>
    <w:rsid w:val="00E51D99"/>
    <w:rsid w:val="00E52346"/>
    <w:rsid w:val="00E52F8A"/>
    <w:rsid w:val="00E53965"/>
    <w:rsid w:val="00E56CB4"/>
    <w:rsid w:val="00E574EC"/>
    <w:rsid w:val="00E5781D"/>
    <w:rsid w:val="00E57EA0"/>
    <w:rsid w:val="00E60261"/>
    <w:rsid w:val="00E6095F"/>
    <w:rsid w:val="00E61B55"/>
    <w:rsid w:val="00E63012"/>
    <w:rsid w:val="00E661CB"/>
    <w:rsid w:val="00E664D0"/>
    <w:rsid w:val="00E67045"/>
    <w:rsid w:val="00E672AB"/>
    <w:rsid w:val="00E7161F"/>
    <w:rsid w:val="00E72598"/>
    <w:rsid w:val="00E75AE8"/>
    <w:rsid w:val="00E771CB"/>
    <w:rsid w:val="00E771E9"/>
    <w:rsid w:val="00E80B56"/>
    <w:rsid w:val="00E81453"/>
    <w:rsid w:val="00E8174E"/>
    <w:rsid w:val="00E818FA"/>
    <w:rsid w:val="00E833A9"/>
    <w:rsid w:val="00E84CCA"/>
    <w:rsid w:val="00E872AD"/>
    <w:rsid w:val="00E876B8"/>
    <w:rsid w:val="00E90D24"/>
    <w:rsid w:val="00E90F31"/>
    <w:rsid w:val="00E92633"/>
    <w:rsid w:val="00E929E7"/>
    <w:rsid w:val="00E92E43"/>
    <w:rsid w:val="00E932E6"/>
    <w:rsid w:val="00E9538F"/>
    <w:rsid w:val="00E95833"/>
    <w:rsid w:val="00E9645A"/>
    <w:rsid w:val="00E9753B"/>
    <w:rsid w:val="00E97AAB"/>
    <w:rsid w:val="00EA0119"/>
    <w:rsid w:val="00EA0220"/>
    <w:rsid w:val="00EA1F4F"/>
    <w:rsid w:val="00EA207D"/>
    <w:rsid w:val="00EA226C"/>
    <w:rsid w:val="00EA240E"/>
    <w:rsid w:val="00EA2A97"/>
    <w:rsid w:val="00EA4268"/>
    <w:rsid w:val="00EA518E"/>
    <w:rsid w:val="00EA526B"/>
    <w:rsid w:val="00EA6DE6"/>
    <w:rsid w:val="00EA7606"/>
    <w:rsid w:val="00EA7F1D"/>
    <w:rsid w:val="00EB0603"/>
    <w:rsid w:val="00EB0A5A"/>
    <w:rsid w:val="00EB21D5"/>
    <w:rsid w:val="00EB2666"/>
    <w:rsid w:val="00EB3FD9"/>
    <w:rsid w:val="00EB4FBD"/>
    <w:rsid w:val="00EB7673"/>
    <w:rsid w:val="00EB7AE6"/>
    <w:rsid w:val="00EB7BA0"/>
    <w:rsid w:val="00EB7BEE"/>
    <w:rsid w:val="00EC1219"/>
    <w:rsid w:val="00EC1BA3"/>
    <w:rsid w:val="00EC29C5"/>
    <w:rsid w:val="00EC3290"/>
    <w:rsid w:val="00EC3D7D"/>
    <w:rsid w:val="00EC5F97"/>
    <w:rsid w:val="00EC6308"/>
    <w:rsid w:val="00EC74D3"/>
    <w:rsid w:val="00ED046E"/>
    <w:rsid w:val="00ED2ED9"/>
    <w:rsid w:val="00ED3304"/>
    <w:rsid w:val="00ED7456"/>
    <w:rsid w:val="00ED7AD4"/>
    <w:rsid w:val="00EE0969"/>
    <w:rsid w:val="00EE1D7F"/>
    <w:rsid w:val="00EE3A77"/>
    <w:rsid w:val="00EE6FAC"/>
    <w:rsid w:val="00EE7912"/>
    <w:rsid w:val="00EE7BFB"/>
    <w:rsid w:val="00EF09D1"/>
    <w:rsid w:val="00EF2B3E"/>
    <w:rsid w:val="00EF34DB"/>
    <w:rsid w:val="00EF36B0"/>
    <w:rsid w:val="00EF3765"/>
    <w:rsid w:val="00EF3DFC"/>
    <w:rsid w:val="00EF66EC"/>
    <w:rsid w:val="00EF69C8"/>
    <w:rsid w:val="00EF7876"/>
    <w:rsid w:val="00EF7BD6"/>
    <w:rsid w:val="00F00242"/>
    <w:rsid w:val="00F00C9A"/>
    <w:rsid w:val="00F00E92"/>
    <w:rsid w:val="00F02414"/>
    <w:rsid w:val="00F03151"/>
    <w:rsid w:val="00F03C4F"/>
    <w:rsid w:val="00F03FC9"/>
    <w:rsid w:val="00F04B6F"/>
    <w:rsid w:val="00F0505A"/>
    <w:rsid w:val="00F05EF5"/>
    <w:rsid w:val="00F07520"/>
    <w:rsid w:val="00F100CE"/>
    <w:rsid w:val="00F114FC"/>
    <w:rsid w:val="00F123C6"/>
    <w:rsid w:val="00F125B2"/>
    <w:rsid w:val="00F12902"/>
    <w:rsid w:val="00F13273"/>
    <w:rsid w:val="00F136EF"/>
    <w:rsid w:val="00F140A0"/>
    <w:rsid w:val="00F1591C"/>
    <w:rsid w:val="00F15F0D"/>
    <w:rsid w:val="00F206A0"/>
    <w:rsid w:val="00F23556"/>
    <w:rsid w:val="00F236C1"/>
    <w:rsid w:val="00F241C2"/>
    <w:rsid w:val="00F31F35"/>
    <w:rsid w:val="00F32FCD"/>
    <w:rsid w:val="00F3447C"/>
    <w:rsid w:val="00F36B2B"/>
    <w:rsid w:val="00F4006C"/>
    <w:rsid w:val="00F40B88"/>
    <w:rsid w:val="00F448B6"/>
    <w:rsid w:val="00F45033"/>
    <w:rsid w:val="00F46199"/>
    <w:rsid w:val="00F47C46"/>
    <w:rsid w:val="00F47C70"/>
    <w:rsid w:val="00F50661"/>
    <w:rsid w:val="00F53E4F"/>
    <w:rsid w:val="00F543A6"/>
    <w:rsid w:val="00F5490E"/>
    <w:rsid w:val="00F559C0"/>
    <w:rsid w:val="00F60FCB"/>
    <w:rsid w:val="00F6161B"/>
    <w:rsid w:val="00F61D03"/>
    <w:rsid w:val="00F6422B"/>
    <w:rsid w:val="00F647E9"/>
    <w:rsid w:val="00F64B22"/>
    <w:rsid w:val="00F64D17"/>
    <w:rsid w:val="00F65AD5"/>
    <w:rsid w:val="00F67015"/>
    <w:rsid w:val="00F7328E"/>
    <w:rsid w:val="00F73B17"/>
    <w:rsid w:val="00F74B8E"/>
    <w:rsid w:val="00F75366"/>
    <w:rsid w:val="00F75C90"/>
    <w:rsid w:val="00F75E43"/>
    <w:rsid w:val="00F76B2D"/>
    <w:rsid w:val="00F80FBC"/>
    <w:rsid w:val="00F81B64"/>
    <w:rsid w:val="00F826EC"/>
    <w:rsid w:val="00F827AE"/>
    <w:rsid w:val="00F836E6"/>
    <w:rsid w:val="00F866EE"/>
    <w:rsid w:val="00F86BEC"/>
    <w:rsid w:val="00F87042"/>
    <w:rsid w:val="00F876C1"/>
    <w:rsid w:val="00F90186"/>
    <w:rsid w:val="00F90B11"/>
    <w:rsid w:val="00F91398"/>
    <w:rsid w:val="00F92EA4"/>
    <w:rsid w:val="00F942A2"/>
    <w:rsid w:val="00F9504E"/>
    <w:rsid w:val="00F9511F"/>
    <w:rsid w:val="00F9538C"/>
    <w:rsid w:val="00F95524"/>
    <w:rsid w:val="00F9570D"/>
    <w:rsid w:val="00F96434"/>
    <w:rsid w:val="00FA07E4"/>
    <w:rsid w:val="00FA11EC"/>
    <w:rsid w:val="00FA2E42"/>
    <w:rsid w:val="00FA6995"/>
    <w:rsid w:val="00FA70D5"/>
    <w:rsid w:val="00FA721F"/>
    <w:rsid w:val="00FB0106"/>
    <w:rsid w:val="00FB25AF"/>
    <w:rsid w:val="00FB2AAD"/>
    <w:rsid w:val="00FB3C57"/>
    <w:rsid w:val="00FB4676"/>
    <w:rsid w:val="00FB6399"/>
    <w:rsid w:val="00FC09FE"/>
    <w:rsid w:val="00FC0A73"/>
    <w:rsid w:val="00FC0CE7"/>
    <w:rsid w:val="00FC1C1D"/>
    <w:rsid w:val="00FC1E64"/>
    <w:rsid w:val="00FC2949"/>
    <w:rsid w:val="00FC2E93"/>
    <w:rsid w:val="00FC6139"/>
    <w:rsid w:val="00FC65F1"/>
    <w:rsid w:val="00FD0E3B"/>
    <w:rsid w:val="00FD14DF"/>
    <w:rsid w:val="00FD2604"/>
    <w:rsid w:val="00FD2651"/>
    <w:rsid w:val="00FD5106"/>
    <w:rsid w:val="00FD5D94"/>
    <w:rsid w:val="00FD7B56"/>
    <w:rsid w:val="00FE0386"/>
    <w:rsid w:val="00FE1E2A"/>
    <w:rsid w:val="00FE4038"/>
    <w:rsid w:val="00FE7198"/>
    <w:rsid w:val="00FE7B3B"/>
    <w:rsid w:val="00FF11DF"/>
    <w:rsid w:val="00FF1DC2"/>
    <w:rsid w:val="00FF244A"/>
    <w:rsid w:val="00FF271C"/>
    <w:rsid w:val="00FF432E"/>
    <w:rsid w:val="00FF72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722065"/>
  <w15:docId w15:val="{F9CA604D-1CBC-4FCF-BC02-053E63247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en-US" w:eastAsia="en-US" w:bidi="ar-SA"/>
      </w:rPr>
    </w:rPrDefault>
    <w:pPrDefault>
      <w:pPr>
        <w:spacing w:line="480" w:lineRule="auto"/>
        <w:ind w:firstLine="720"/>
      </w:pPr>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 w:qFormat="1"/>
    <w:lsdException w:name="heading 6" w:uiPriority="9"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77755"/>
    <w:rPr>
      <w:rFonts w:ascii="Times" w:hAnsi="Times"/>
      <w:sz w:val="24"/>
      <w:szCs w:val="24"/>
    </w:rPr>
  </w:style>
  <w:style w:type="paragraph" w:styleId="Heading1">
    <w:name w:val="heading 1"/>
    <w:basedOn w:val="Normal"/>
    <w:next w:val="Normal"/>
    <w:link w:val="Heading1Char"/>
    <w:uiPriority w:val="99"/>
    <w:qFormat/>
    <w:rsid w:val="005B43ED"/>
    <w:pPr>
      <w:keepLines/>
      <w:numPr>
        <w:numId w:val="8"/>
      </w:numPr>
      <w:outlineLvl w:val="0"/>
    </w:pPr>
    <w:rPr>
      <w:rFonts w:ascii="Times New Roman" w:eastAsia="SimSun" w:hAnsi="Times New Roman"/>
      <w:b/>
      <w:bCs/>
      <w:sz w:val="28"/>
      <w:szCs w:val="32"/>
    </w:rPr>
  </w:style>
  <w:style w:type="paragraph" w:styleId="Heading2">
    <w:name w:val="heading 2"/>
    <w:basedOn w:val="Normal"/>
    <w:next w:val="Normal"/>
    <w:link w:val="Heading2Char"/>
    <w:uiPriority w:val="99"/>
    <w:qFormat/>
    <w:rsid w:val="005B43ED"/>
    <w:pPr>
      <w:keepLines/>
      <w:numPr>
        <w:ilvl w:val="1"/>
        <w:numId w:val="8"/>
      </w:numPr>
      <w:outlineLvl w:val="1"/>
    </w:pPr>
    <w:rPr>
      <w:rFonts w:ascii="Times New Roman" w:eastAsia="SimSun" w:hAnsi="Times New Roman"/>
      <w:b/>
      <w:bCs/>
      <w:sz w:val="28"/>
      <w:szCs w:val="26"/>
    </w:rPr>
  </w:style>
  <w:style w:type="paragraph" w:styleId="Heading3">
    <w:name w:val="heading 3"/>
    <w:basedOn w:val="Normal"/>
    <w:next w:val="Normal"/>
    <w:link w:val="Heading3Char"/>
    <w:uiPriority w:val="99"/>
    <w:qFormat/>
    <w:rsid w:val="005B43ED"/>
    <w:pPr>
      <w:keepLines/>
      <w:numPr>
        <w:ilvl w:val="2"/>
        <w:numId w:val="8"/>
      </w:numPr>
      <w:outlineLvl w:val="2"/>
    </w:pPr>
    <w:rPr>
      <w:rFonts w:ascii="Times New Roman" w:eastAsia="SimSun" w:hAnsi="Times New Roman"/>
      <w:b/>
      <w:bCs/>
    </w:rPr>
  </w:style>
  <w:style w:type="paragraph" w:styleId="Heading4">
    <w:name w:val="heading 4"/>
    <w:basedOn w:val="Normal"/>
    <w:next w:val="Normal"/>
    <w:link w:val="Heading4Char"/>
    <w:uiPriority w:val="99"/>
    <w:qFormat/>
    <w:rsid w:val="005B43ED"/>
    <w:pPr>
      <w:keepLines/>
      <w:numPr>
        <w:ilvl w:val="3"/>
        <w:numId w:val="8"/>
      </w:numPr>
      <w:outlineLvl w:val="3"/>
    </w:pPr>
    <w:rPr>
      <w:rFonts w:ascii="Times New Roman" w:eastAsia="SimSun" w:hAnsi="Times New Roman"/>
      <w:b/>
      <w:bCs/>
      <w:iCs/>
    </w:rPr>
  </w:style>
  <w:style w:type="paragraph" w:styleId="Heading5">
    <w:name w:val="heading 5"/>
    <w:basedOn w:val="Normal"/>
    <w:next w:val="Normal"/>
    <w:link w:val="Heading5Char"/>
    <w:uiPriority w:val="9"/>
    <w:qFormat/>
    <w:rsid w:val="005B43ED"/>
    <w:pPr>
      <w:numPr>
        <w:ilvl w:val="4"/>
        <w:numId w:val="8"/>
      </w:numPr>
      <w:spacing w:before="240" w:after="60"/>
      <w:outlineLvl w:val="4"/>
    </w:pPr>
    <w:rPr>
      <w:rFonts w:ascii="Times New Roman" w:eastAsia="Times New Roman" w:hAnsi="Times New Roman"/>
      <w:b/>
      <w:bCs/>
      <w:iCs/>
      <w:szCs w:val="26"/>
    </w:rPr>
  </w:style>
  <w:style w:type="paragraph" w:styleId="Heading6">
    <w:name w:val="heading 6"/>
    <w:basedOn w:val="Normal"/>
    <w:next w:val="Normal"/>
    <w:link w:val="Heading6Char"/>
    <w:uiPriority w:val="9"/>
    <w:qFormat/>
    <w:rsid w:val="005B43ED"/>
    <w:pPr>
      <w:numPr>
        <w:ilvl w:val="5"/>
        <w:numId w:val="8"/>
      </w:numPr>
      <w:spacing w:before="240" w:after="60"/>
      <w:outlineLvl w:val="5"/>
    </w:pPr>
    <w:rPr>
      <w:rFonts w:eastAsia="Times New Roman"/>
      <w:b/>
      <w:bCs/>
      <w:szCs w:val="22"/>
    </w:rPr>
  </w:style>
  <w:style w:type="paragraph" w:styleId="Heading7">
    <w:name w:val="heading 7"/>
    <w:basedOn w:val="Normal"/>
    <w:next w:val="Normal"/>
    <w:link w:val="Heading7Char"/>
    <w:qFormat/>
    <w:rsid w:val="005B43ED"/>
    <w:pPr>
      <w:numPr>
        <w:ilvl w:val="6"/>
        <w:numId w:val="8"/>
      </w:numPr>
      <w:spacing w:before="240" w:after="60"/>
      <w:outlineLvl w:val="6"/>
    </w:pPr>
    <w:rPr>
      <w:rFonts w:ascii="Times New Roman" w:eastAsia="Times New Roman" w:hAnsi="Times New Roman"/>
      <w:b/>
    </w:rPr>
  </w:style>
  <w:style w:type="paragraph" w:styleId="Heading8">
    <w:name w:val="heading 8"/>
    <w:basedOn w:val="Normal"/>
    <w:next w:val="Normal"/>
    <w:link w:val="Heading8Char"/>
    <w:qFormat/>
    <w:rsid w:val="005B43ED"/>
    <w:pPr>
      <w:numPr>
        <w:ilvl w:val="7"/>
        <w:numId w:val="8"/>
      </w:numPr>
      <w:spacing w:before="240" w:after="60"/>
      <w:outlineLvl w:val="7"/>
    </w:pPr>
    <w:rPr>
      <w:rFonts w:ascii="Times New Roman" w:eastAsia="Times New Roman" w:hAnsi="Times New Roman"/>
      <w:b/>
      <w:iCs/>
    </w:rPr>
  </w:style>
  <w:style w:type="paragraph" w:styleId="Heading9">
    <w:name w:val="heading 9"/>
    <w:basedOn w:val="Normal"/>
    <w:next w:val="Normal"/>
    <w:link w:val="Heading9Char"/>
    <w:qFormat/>
    <w:rsid w:val="005B43ED"/>
    <w:pPr>
      <w:numPr>
        <w:ilvl w:val="8"/>
        <w:numId w:val="8"/>
      </w:numPr>
      <w:spacing w:before="240" w:after="60"/>
      <w:outlineLvl w:val="8"/>
    </w:pPr>
    <w:rPr>
      <w:rFonts w:ascii="Calibri" w:eastAsia="Times New Roman"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B43ED"/>
    <w:rPr>
      <w:rFonts w:ascii="Times New Roman" w:eastAsia="SimSun" w:hAnsi="Times New Roman"/>
      <w:b/>
      <w:bCs/>
      <w:sz w:val="28"/>
      <w:szCs w:val="32"/>
    </w:rPr>
  </w:style>
  <w:style w:type="character" w:customStyle="1" w:styleId="Heading2Char">
    <w:name w:val="Heading 2 Char"/>
    <w:link w:val="Heading2"/>
    <w:uiPriority w:val="99"/>
    <w:locked/>
    <w:rsid w:val="005B43ED"/>
    <w:rPr>
      <w:rFonts w:ascii="Times New Roman" w:eastAsia="SimSun" w:hAnsi="Times New Roman"/>
      <w:b/>
      <w:bCs/>
      <w:sz w:val="28"/>
      <w:szCs w:val="26"/>
    </w:rPr>
  </w:style>
  <w:style w:type="character" w:customStyle="1" w:styleId="Heading3Char">
    <w:name w:val="Heading 3 Char"/>
    <w:link w:val="Heading3"/>
    <w:uiPriority w:val="3"/>
    <w:locked/>
    <w:rsid w:val="005B43ED"/>
    <w:rPr>
      <w:rFonts w:ascii="Times New Roman" w:eastAsia="SimSun" w:hAnsi="Times New Roman"/>
      <w:b/>
      <w:bCs/>
      <w:sz w:val="24"/>
      <w:szCs w:val="24"/>
    </w:rPr>
  </w:style>
  <w:style w:type="character" w:customStyle="1" w:styleId="Heading4Char">
    <w:name w:val="Heading 4 Char"/>
    <w:link w:val="Heading4"/>
    <w:uiPriority w:val="99"/>
    <w:locked/>
    <w:rsid w:val="005B43ED"/>
    <w:rPr>
      <w:rFonts w:ascii="Times New Roman" w:eastAsia="SimSun" w:hAnsi="Times New Roman"/>
      <w:b/>
      <w:bCs/>
      <w:iCs/>
      <w:sz w:val="24"/>
      <w:szCs w:val="24"/>
    </w:rPr>
  </w:style>
  <w:style w:type="paragraph" w:styleId="TOC2">
    <w:name w:val="toc 2"/>
    <w:basedOn w:val="Normal"/>
    <w:next w:val="Normal"/>
    <w:autoRedefine/>
    <w:uiPriority w:val="39"/>
    <w:rsid w:val="00545B41"/>
    <w:pPr>
      <w:ind w:left="240"/>
    </w:pPr>
    <w:rPr>
      <w:rFonts w:ascii="Times New Roman" w:hAnsi="Times New Roman"/>
      <w:sz w:val="22"/>
      <w:szCs w:val="22"/>
    </w:rPr>
  </w:style>
  <w:style w:type="paragraph" w:styleId="TOC1">
    <w:name w:val="toc 1"/>
    <w:basedOn w:val="Normal"/>
    <w:next w:val="Normal"/>
    <w:autoRedefine/>
    <w:uiPriority w:val="39"/>
    <w:rsid w:val="00714983"/>
    <w:pPr>
      <w:spacing w:before="120" w:line="360" w:lineRule="auto"/>
    </w:pPr>
    <w:rPr>
      <w:rFonts w:ascii="Times New Roman" w:hAnsi="Times New Roman"/>
      <w:b/>
    </w:rPr>
  </w:style>
  <w:style w:type="paragraph" w:styleId="TOC3">
    <w:name w:val="toc 3"/>
    <w:basedOn w:val="Normal"/>
    <w:next w:val="Normal"/>
    <w:autoRedefine/>
    <w:uiPriority w:val="39"/>
    <w:rsid w:val="00545B41"/>
    <w:pPr>
      <w:ind w:left="480"/>
    </w:pPr>
    <w:rPr>
      <w:rFonts w:ascii="Times New Roman" w:hAnsi="Times New Roman"/>
      <w:sz w:val="22"/>
      <w:szCs w:val="22"/>
    </w:rPr>
  </w:style>
  <w:style w:type="paragraph" w:styleId="TOC4">
    <w:name w:val="toc 4"/>
    <w:basedOn w:val="Normal"/>
    <w:next w:val="Normal"/>
    <w:autoRedefine/>
    <w:uiPriority w:val="39"/>
    <w:rsid w:val="00545B41"/>
    <w:pPr>
      <w:ind w:left="720"/>
    </w:pPr>
    <w:rPr>
      <w:rFonts w:ascii="Times New Roman" w:hAnsi="Times New Roman"/>
      <w:sz w:val="22"/>
      <w:szCs w:val="20"/>
    </w:rPr>
  </w:style>
  <w:style w:type="paragraph" w:styleId="TOC5">
    <w:name w:val="toc 5"/>
    <w:basedOn w:val="Normal"/>
    <w:next w:val="Normal"/>
    <w:autoRedefine/>
    <w:uiPriority w:val="39"/>
    <w:rsid w:val="00545B41"/>
    <w:pPr>
      <w:ind w:left="960"/>
    </w:pPr>
    <w:rPr>
      <w:rFonts w:ascii="Times New Roman" w:hAnsi="Times New Roman"/>
      <w:sz w:val="22"/>
      <w:szCs w:val="20"/>
    </w:rPr>
  </w:style>
  <w:style w:type="paragraph" w:styleId="TOC6">
    <w:name w:val="toc 6"/>
    <w:basedOn w:val="Normal"/>
    <w:next w:val="Normal"/>
    <w:autoRedefine/>
    <w:uiPriority w:val="39"/>
    <w:rsid w:val="00545B41"/>
    <w:pPr>
      <w:ind w:left="1200"/>
    </w:pPr>
    <w:rPr>
      <w:rFonts w:ascii="Times New Roman" w:hAnsi="Times New Roman"/>
      <w:sz w:val="22"/>
      <w:szCs w:val="20"/>
    </w:rPr>
  </w:style>
  <w:style w:type="paragraph" w:styleId="TOC7">
    <w:name w:val="toc 7"/>
    <w:basedOn w:val="Normal"/>
    <w:next w:val="Normal"/>
    <w:autoRedefine/>
    <w:uiPriority w:val="39"/>
    <w:rsid w:val="005B43ED"/>
    <w:pPr>
      <w:ind w:left="1440"/>
    </w:pPr>
    <w:rPr>
      <w:rFonts w:ascii="Times New Roman" w:hAnsi="Times New Roman"/>
      <w:sz w:val="22"/>
      <w:szCs w:val="20"/>
    </w:rPr>
  </w:style>
  <w:style w:type="paragraph" w:styleId="TOC8">
    <w:name w:val="toc 8"/>
    <w:basedOn w:val="Normal"/>
    <w:next w:val="Normal"/>
    <w:autoRedefine/>
    <w:uiPriority w:val="39"/>
    <w:rsid w:val="00BD5331"/>
    <w:pPr>
      <w:ind w:left="1680"/>
    </w:pPr>
    <w:rPr>
      <w:rFonts w:ascii="Cambria" w:hAnsi="Cambria"/>
      <w:sz w:val="20"/>
      <w:szCs w:val="20"/>
    </w:rPr>
  </w:style>
  <w:style w:type="paragraph" w:styleId="TOC9">
    <w:name w:val="toc 9"/>
    <w:basedOn w:val="Normal"/>
    <w:next w:val="Normal"/>
    <w:autoRedefine/>
    <w:uiPriority w:val="39"/>
    <w:rsid w:val="00BD5331"/>
    <w:pPr>
      <w:ind w:left="1920"/>
    </w:pPr>
    <w:rPr>
      <w:rFonts w:ascii="Cambria" w:hAnsi="Cambria"/>
      <w:sz w:val="20"/>
      <w:szCs w:val="20"/>
    </w:rPr>
  </w:style>
  <w:style w:type="paragraph" w:styleId="Footer">
    <w:name w:val="footer"/>
    <w:basedOn w:val="Normal"/>
    <w:link w:val="FooterChar"/>
    <w:uiPriority w:val="99"/>
    <w:rsid w:val="0037720F"/>
    <w:pPr>
      <w:tabs>
        <w:tab w:val="center" w:pos="4320"/>
        <w:tab w:val="right" w:pos="8640"/>
      </w:tabs>
    </w:pPr>
  </w:style>
  <w:style w:type="character" w:customStyle="1" w:styleId="FooterChar">
    <w:name w:val="Footer Char"/>
    <w:link w:val="Footer"/>
    <w:uiPriority w:val="99"/>
    <w:locked/>
    <w:rsid w:val="0037720F"/>
    <w:rPr>
      <w:rFonts w:ascii="Times" w:hAnsi="Times" w:cs="Times New Roman"/>
    </w:rPr>
  </w:style>
  <w:style w:type="character" w:styleId="PageNumber">
    <w:name w:val="page number"/>
    <w:uiPriority w:val="99"/>
    <w:rsid w:val="00EF0E21"/>
    <w:rPr>
      <w:rFonts w:ascii="Times" w:hAnsi="Times" w:cs="Times New Roman"/>
    </w:rPr>
  </w:style>
  <w:style w:type="paragraph" w:styleId="Header">
    <w:name w:val="header"/>
    <w:basedOn w:val="Normal"/>
    <w:link w:val="HeaderChar"/>
    <w:uiPriority w:val="99"/>
    <w:rsid w:val="00DA3401"/>
    <w:pPr>
      <w:tabs>
        <w:tab w:val="center" w:pos="4320"/>
        <w:tab w:val="right" w:pos="8640"/>
      </w:tabs>
    </w:pPr>
  </w:style>
  <w:style w:type="character" w:customStyle="1" w:styleId="HeaderChar">
    <w:name w:val="Header Char"/>
    <w:link w:val="Header"/>
    <w:uiPriority w:val="99"/>
    <w:locked/>
    <w:rsid w:val="00DA3401"/>
    <w:rPr>
      <w:rFonts w:ascii="Times" w:hAnsi="Times" w:cs="Times New Roman"/>
    </w:rPr>
  </w:style>
  <w:style w:type="paragraph" w:styleId="ListParagraph">
    <w:name w:val="List Paragraph"/>
    <w:basedOn w:val="Normal"/>
    <w:uiPriority w:val="34"/>
    <w:qFormat/>
    <w:rsid w:val="00A0247C"/>
    <w:pPr>
      <w:ind w:left="720"/>
      <w:contextualSpacing/>
    </w:pPr>
  </w:style>
  <w:style w:type="paragraph" w:styleId="Caption">
    <w:name w:val="caption"/>
    <w:basedOn w:val="Normal"/>
    <w:next w:val="Normal"/>
    <w:uiPriority w:val="99"/>
    <w:qFormat/>
    <w:rsid w:val="00C173C2"/>
    <w:rPr>
      <w:rFonts w:ascii="Times New Roman" w:hAnsi="Times New Roman"/>
      <w:b/>
      <w:bCs/>
      <w:sz w:val="20"/>
      <w:szCs w:val="18"/>
    </w:rPr>
  </w:style>
  <w:style w:type="paragraph" w:styleId="TableofFigures">
    <w:name w:val="table of figures"/>
    <w:aliases w:val="Table of Illustrations"/>
    <w:basedOn w:val="Normal"/>
    <w:next w:val="Normal"/>
    <w:link w:val="TableofFiguresChar"/>
    <w:uiPriority w:val="99"/>
    <w:rsid w:val="004B076A"/>
    <w:rPr>
      <w:rFonts w:ascii="Times New Roman" w:hAnsi="Times New Roman"/>
      <w:szCs w:val="20"/>
    </w:rPr>
  </w:style>
  <w:style w:type="paragraph" w:styleId="BalloonText">
    <w:name w:val="Balloon Text"/>
    <w:basedOn w:val="Normal"/>
    <w:link w:val="BalloonTextChar"/>
    <w:uiPriority w:val="99"/>
    <w:rsid w:val="004F7CD6"/>
    <w:rPr>
      <w:rFonts w:ascii="Tahoma" w:hAnsi="Tahoma" w:cs="Tahoma"/>
      <w:sz w:val="16"/>
      <w:szCs w:val="16"/>
    </w:rPr>
  </w:style>
  <w:style w:type="character" w:customStyle="1" w:styleId="BalloonTextChar">
    <w:name w:val="Balloon Text Char"/>
    <w:link w:val="BalloonText"/>
    <w:uiPriority w:val="99"/>
    <w:locked/>
    <w:rsid w:val="004F7CD6"/>
    <w:rPr>
      <w:rFonts w:ascii="Tahoma" w:hAnsi="Tahoma" w:cs="Tahoma"/>
      <w:sz w:val="16"/>
      <w:szCs w:val="16"/>
    </w:rPr>
  </w:style>
  <w:style w:type="character" w:styleId="Hyperlink">
    <w:name w:val="Hyperlink"/>
    <w:uiPriority w:val="99"/>
    <w:rsid w:val="00125117"/>
    <w:rPr>
      <w:rFonts w:cs="Times New Roman"/>
      <w:color w:val="0000FF"/>
      <w:u w:val="single"/>
    </w:rPr>
  </w:style>
  <w:style w:type="character" w:customStyle="1" w:styleId="Heading5Char">
    <w:name w:val="Heading 5 Char"/>
    <w:link w:val="Heading5"/>
    <w:uiPriority w:val="9"/>
    <w:rsid w:val="005B43ED"/>
    <w:rPr>
      <w:rFonts w:ascii="Times New Roman" w:eastAsia="Times New Roman" w:hAnsi="Times New Roman"/>
      <w:b/>
      <w:bCs/>
      <w:iCs/>
      <w:sz w:val="24"/>
      <w:szCs w:val="26"/>
    </w:rPr>
  </w:style>
  <w:style w:type="character" w:customStyle="1" w:styleId="Heading6Char">
    <w:name w:val="Heading 6 Char"/>
    <w:link w:val="Heading6"/>
    <w:uiPriority w:val="9"/>
    <w:semiHidden/>
    <w:rsid w:val="005B43ED"/>
    <w:rPr>
      <w:rFonts w:ascii="Times" w:eastAsia="Times New Roman" w:hAnsi="Times"/>
      <w:b/>
      <w:bCs/>
      <w:sz w:val="24"/>
      <w:szCs w:val="22"/>
    </w:rPr>
  </w:style>
  <w:style w:type="character" w:styleId="FollowedHyperlink">
    <w:name w:val="FollowedHyperlink"/>
    <w:rsid w:val="00622C44"/>
    <w:rPr>
      <w:color w:val="800080"/>
      <w:u w:val="single"/>
    </w:rPr>
  </w:style>
  <w:style w:type="character" w:customStyle="1" w:styleId="Heading7Char">
    <w:name w:val="Heading 7 Char"/>
    <w:link w:val="Heading7"/>
    <w:rsid w:val="005B43ED"/>
    <w:rPr>
      <w:rFonts w:ascii="Times New Roman" w:eastAsia="Times New Roman" w:hAnsi="Times New Roman"/>
      <w:b/>
      <w:sz w:val="24"/>
      <w:szCs w:val="24"/>
    </w:rPr>
  </w:style>
  <w:style w:type="character" w:customStyle="1" w:styleId="Heading8Char">
    <w:name w:val="Heading 8 Char"/>
    <w:link w:val="Heading8"/>
    <w:rsid w:val="005B43ED"/>
    <w:rPr>
      <w:rFonts w:ascii="Times New Roman" w:eastAsia="Times New Roman" w:hAnsi="Times New Roman"/>
      <w:b/>
      <w:iCs/>
      <w:sz w:val="24"/>
      <w:szCs w:val="24"/>
    </w:rPr>
  </w:style>
  <w:style w:type="character" w:customStyle="1" w:styleId="Heading9Char">
    <w:name w:val="Heading 9 Char"/>
    <w:link w:val="Heading9"/>
    <w:rsid w:val="005B43ED"/>
    <w:rPr>
      <w:rFonts w:ascii="Calibri" w:eastAsia="Times New Roman" w:hAnsi="Calibri"/>
      <w:sz w:val="22"/>
      <w:szCs w:val="22"/>
    </w:rPr>
  </w:style>
  <w:style w:type="character" w:customStyle="1" w:styleId="TableofFiguresChar">
    <w:name w:val="Table of Figures Char"/>
    <w:aliases w:val="Table of Illustrations Char"/>
    <w:basedOn w:val="DefaultParagraphFont"/>
    <w:link w:val="TableofFigures"/>
    <w:uiPriority w:val="99"/>
    <w:rsid w:val="00073DEC"/>
    <w:rPr>
      <w:rFonts w:ascii="Times New Roman" w:hAnsi="Times New Roman"/>
      <w:sz w:val="24"/>
    </w:rPr>
  </w:style>
  <w:style w:type="character" w:styleId="Emphasis">
    <w:name w:val="Emphasis"/>
    <w:basedOn w:val="DefaultParagraphFont"/>
    <w:qFormat/>
    <w:rsid w:val="001E7C9C"/>
    <w:rPr>
      <w:i/>
      <w:iCs/>
    </w:rPr>
  </w:style>
  <w:style w:type="paragraph" w:customStyle="1" w:styleId="Default">
    <w:name w:val="Default"/>
    <w:rsid w:val="00EC74D3"/>
    <w:pPr>
      <w:autoSpaceDE w:val="0"/>
      <w:autoSpaceDN w:val="0"/>
      <w:adjustRightInd w:val="0"/>
    </w:pPr>
    <w:rPr>
      <w:rFonts w:ascii="Times New Roman" w:eastAsiaTheme="minorHAnsi" w:hAnsi="Times New Roman"/>
      <w:color w:val="000000"/>
      <w:sz w:val="24"/>
      <w:szCs w:val="24"/>
      <w:lang w:val="en-CA"/>
    </w:rPr>
  </w:style>
  <w:style w:type="character" w:customStyle="1" w:styleId="Style1">
    <w:name w:val="Style1"/>
    <w:basedOn w:val="DefaultParagraphFont"/>
    <w:uiPriority w:val="1"/>
    <w:rsid w:val="00EC74D3"/>
    <w:rPr>
      <w:sz w:val="24"/>
    </w:rPr>
  </w:style>
  <w:style w:type="character" w:customStyle="1" w:styleId="apple-style-span">
    <w:name w:val="apple-style-span"/>
    <w:basedOn w:val="DefaultParagraphFont"/>
    <w:rsid w:val="005E12DA"/>
  </w:style>
  <w:style w:type="character" w:styleId="CommentReference">
    <w:name w:val="annotation reference"/>
    <w:basedOn w:val="DefaultParagraphFont"/>
    <w:semiHidden/>
    <w:unhideWhenUsed/>
    <w:rsid w:val="00A32C08"/>
    <w:rPr>
      <w:sz w:val="16"/>
      <w:szCs w:val="16"/>
    </w:rPr>
  </w:style>
  <w:style w:type="paragraph" w:styleId="CommentText">
    <w:name w:val="annotation text"/>
    <w:basedOn w:val="Normal"/>
    <w:link w:val="CommentTextChar"/>
    <w:semiHidden/>
    <w:unhideWhenUsed/>
    <w:rsid w:val="00A32C08"/>
    <w:pPr>
      <w:spacing w:line="240" w:lineRule="auto"/>
    </w:pPr>
    <w:rPr>
      <w:sz w:val="20"/>
      <w:szCs w:val="20"/>
    </w:rPr>
  </w:style>
  <w:style w:type="character" w:customStyle="1" w:styleId="CommentTextChar">
    <w:name w:val="Comment Text Char"/>
    <w:basedOn w:val="DefaultParagraphFont"/>
    <w:link w:val="CommentText"/>
    <w:semiHidden/>
    <w:rsid w:val="00A32C08"/>
    <w:rPr>
      <w:rFonts w:ascii="Times" w:hAnsi="Times"/>
    </w:rPr>
  </w:style>
  <w:style w:type="paragraph" w:styleId="CommentSubject">
    <w:name w:val="annotation subject"/>
    <w:basedOn w:val="CommentText"/>
    <w:next w:val="CommentText"/>
    <w:link w:val="CommentSubjectChar"/>
    <w:semiHidden/>
    <w:unhideWhenUsed/>
    <w:rsid w:val="00A32C08"/>
    <w:rPr>
      <w:b/>
      <w:bCs/>
    </w:rPr>
  </w:style>
  <w:style w:type="character" w:customStyle="1" w:styleId="CommentSubjectChar">
    <w:name w:val="Comment Subject Char"/>
    <w:basedOn w:val="CommentTextChar"/>
    <w:link w:val="CommentSubject"/>
    <w:semiHidden/>
    <w:rsid w:val="00A32C08"/>
    <w:rPr>
      <w:rFonts w:ascii="Times" w:hAnsi="Times"/>
      <w:b/>
      <w:bCs/>
    </w:rPr>
  </w:style>
  <w:style w:type="table" w:styleId="TableGrid">
    <w:name w:val="Table Grid"/>
    <w:basedOn w:val="TableNormal"/>
    <w:uiPriority w:val="59"/>
    <w:rsid w:val="00A613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E045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CE045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E045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CE045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CE045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CE045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Accent1">
    <w:name w:val="Grid Table 4 Accent 1"/>
    <w:basedOn w:val="TableNormal"/>
    <w:uiPriority w:val="49"/>
    <w:rsid w:val="00CE045A"/>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6Colorful">
    <w:name w:val="List Table 6 Colorful"/>
    <w:basedOn w:val="TableNormal"/>
    <w:uiPriority w:val="51"/>
    <w:rsid w:val="00CE045A"/>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CE045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spaceforitemsintable">
    <w:name w:val="No space for items in table"/>
    <w:basedOn w:val="Normal"/>
    <w:link w:val="NospaceforitemsintableChar"/>
    <w:qFormat/>
    <w:rsid w:val="00937086"/>
    <w:pPr>
      <w:spacing w:line="240" w:lineRule="auto"/>
      <w:ind w:firstLine="0"/>
    </w:pPr>
  </w:style>
  <w:style w:type="character" w:customStyle="1" w:styleId="NospaceforitemsintableChar">
    <w:name w:val="No space for items in table Char"/>
    <w:basedOn w:val="DefaultParagraphFont"/>
    <w:link w:val="Nospaceforitemsintable"/>
    <w:rsid w:val="00937086"/>
    <w:rPr>
      <w:rFonts w:ascii="Times" w:hAnsi="Times"/>
      <w:sz w:val="24"/>
      <w:szCs w:val="24"/>
    </w:rPr>
  </w:style>
  <w:style w:type="paragraph" w:styleId="PlainText">
    <w:name w:val="Plain Text"/>
    <w:basedOn w:val="Normal"/>
    <w:link w:val="PlainTextChar"/>
    <w:uiPriority w:val="99"/>
    <w:unhideWhenUsed/>
    <w:rsid w:val="00976B8A"/>
    <w:pPr>
      <w:spacing w:line="240" w:lineRule="auto"/>
      <w:ind w:firstLine="0"/>
    </w:pPr>
    <w:rPr>
      <w:rFonts w:ascii="Calibri" w:eastAsiaTheme="minorHAnsi" w:hAnsi="Calibri" w:cstheme="minorBidi"/>
      <w:sz w:val="22"/>
      <w:szCs w:val="21"/>
      <w:lang w:val="en-CA"/>
    </w:rPr>
  </w:style>
  <w:style w:type="character" w:customStyle="1" w:styleId="PlainTextChar">
    <w:name w:val="Plain Text Char"/>
    <w:basedOn w:val="DefaultParagraphFont"/>
    <w:link w:val="PlainText"/>
    <w:uiPriority w:val="99"/>
    <w:rsid w:val="00976B8A"/>
    <w:rPr>
      <w:rFonts w:ascii="Calibri" w:eastAsiaTheme="minorHAnsi" w:hAnsi="Calibri" w:cstheme="minorBidi"/>
      <w:sz w:val="22"/>
      <w:szCs w:val="21"/>
      <w:lang w:val="en-CA"/>
    </w:rPr>
  </w:style>
  <w:style w:type="paragraph" w:styleId="FootnoteText">
    <w:name w:val="footnote text"/>
    <w:basedOn w:val="Normal"/>
    <w:link w:val="FootnoteTextChar"/>
    <w:semiHidden/>
    <w:unhideWhenUsed/>
    <w:rsid w:val="005A469E"/>
    <w:pPr>
      <w:spacing w:line="240" w:lineRule="auto"/>
    </w:pPr>
    <w:rPr>
      <w:sz w:val="20"/>
      <w:szCs w:val="20"/>
    </w:rPr>
  </w:style>
  <w:style w:type="character" w:customStyle="1" w:styleId="FootnoteTextChar">
    <w:name w:val="Footnote Text Char"/>
    <w:basedOn w:val="DefaultParagraphFont"/>
    <w:link w:val="FootnoteText"/>
    <w:semiHidden/>
    <w:rsid w:val="005A469E"/>
    <w:rPr>
      <w:rFonts w:ascii="Times" w:hAnsi="Times"/>
    </w:rPr>
  </w:style>
  <w:style w:type="character" w:styleId="FootnoteReference">
    <w:name w:val="footnote reference"/>
    <w:basedOn w:val="DefaultParagraphFont"/>
    <w:semiHidden/>
    <w:unhideWhenUsed/>
    <w:rsid w:val="005A469E"/>
    <w:rPr>
      <w:vertAlign w:val="superscript"/>
    </w:rPr>
  </w:style>
  <w:style w:type="paragraph" w:styleId="NormalWeb">
    <w:name w:val="Normal (Web)"/>
    <w:basedOn w:val="Normal"/>
    <w:uiPriority w:val="99"/>
    <w:semiHidden/>
    <w:unhideWhenUsed/>
    <w:rsid w:val="00B5100F"/>
    <w:pPr>
      <w:spacing w:before="100" w:beforeAutospacing="1" w:after="100" w:afterAutospacing="1" w:line="240" w:lineRule="auto"/>
      <w:ind w:firstLine="0"/>
    </w:pPr>
    <w:rPr>
      <w:rFonts w:ascii="Times New Roman" w:eastAsiaTheme="minorEastAsia" w:hAnsi="Times New Roman"/>
    </w:rPr>
  </w:style>
  <w:style w:type="paragraph" w:styleId="DocumentMap">
    <w:name w:val="Document Map"/>
    <w:basedOn w:val="Normal"/>
    <w:link w:val="DocumentMapChar"/>
    <w:semiHidden/>
    <w:unhideWhenUsed/>
    <w:rsid w:val="00FA6995"/>
    <w:pPr>
      <w:spacing w:line="240" w:lineRule="auto"/>
    </w:pPr>
    <w:rPr>
      <w:rFonts w:ascii="Times New Roman" w:hAnsi="Times New Roman"/>
    </w:rPr>
  </w:style>
  <w:style w:type="character" w:customStyle="1" w:styleId="DocumentMapChar">
    <w:name w:val="Document Map Char"/>
    <w:basedOn w:val="DefaultParagraphFont"/>
    <w:link w:val="DocumentMap"/>
    <w:semiHidden/>
    <w:rsid w:val="00FA6995"/>
    <w:rPr>
      <w:rFonts w:ascii="Times New Roman" w:hAnsi="Times New Roman"/>
      <w:sz w:val="24"/>
      <w:szCs w:val="24"/>
    </w:rPr>
  </w:style>
  <w:style w:type="paragraph" w:styleId="Revision">
    <w:name w:val="Revision"/>
    <w:hidden/>
    <w:uiPriority w:val="99"/>
    <w:semiHidden/>
    <w:rsid w:val="00FA6995"/>
    <w:pPr>
      <w:spacing w:line="240" w:lineRule="auto"/>
      <w:ind w:firstLine="0"/>
    </w:pPr>
    <w:rPr>
      <w:rFonts w:ascii="Times" w:hAnsi="Times"/>
      <w:sz w:val="24"/>
      <w:szCs w:val="24"/>
    </w:rPr>
  </w:style>
  <w:style w:type="character" w:styleId="PlaceholderText">
    <w:name w:val="Placeholder Text"/>
    <w:basedOn w:val="DefaultParagraphFont"/>
    <w:uiPriority w:val="99"/>
    <w:semiHidden/>
    <w:rsid w:val="002E606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98258">
      <w:bodyDiv w:val="1"/>
      <w:marLeft w:val="0"/>
      <w:marRight w:val="0"/>
      <w:marTop w:val="0"/>
      <w:marBottom w:val="0"/>
      <w:divBdr>
        <w:top w:val="none" w:sz="0" w:space="0" w:color="auto"/>
        <w:left w:val="none" w:sz="0" w:space="0" w:color="auto"/>
        <w:bottom w:val="none" w:sz="0" w:space="0" w:color="auto"/>
        <w:right w:val="none" w:sz="0" w:space="0" w:color="auto"/>
      </w:divBdr>
    </w:div>
    <w:div w:id="156389110">
      <w:bodyDiv w:val="1"/>
      <w:marLeft w:val="0"/>
      <w:marRight w:val="0"/>
      <w:marTop w:val="0"/>
      <w:marBottom w:val="0"/>
      <w:divBdr>
        <w:top w:val="none" w:sz="0" w:space="0" w:color="auto"/>
        <w:left w:val="none" w:sz="0" w:space="0" w:color="auto"/>
        <w:bottom w:val="none" w:sz="0" w:space="0" w:color="auto"/>
        <w:right w:val="none" w:sz="0" w:space="0" w:color="auto"/>
      </w:divBdr>
    </w:div>
    <w:div w:id="232013842">
      <w:bodyDiv w:val="1"/>
      <w:marLeft w:val="0"/>
      <w:marRight w:val="0"/>
      <w:marTop w:val="0"/>
      <w:marBottom w:val="0"/>
      <w:divBdr>
        <w:top w:val="none" w:sz="0" w:space="0" w:color="auto"/>
        <w:left w:val="none" w:sz="0" w:space="0" w:color="auto"/>
        <w:bottom w:val="none" w:sz="0" w:space="0" w:color="auto"/>
        <w:right w:val="none" w:sz="0" w:space="0" w:color="auto"/>
      </w:divBdr>
    </w:div>
    <w:div w:id="250819881">
      <w:bodyDiv w:val="1"/>
      <w:marLeft w:val="0"/>
      <w:marRight w:val="0"/>
      <w:marTop w:val="0"/>
      <w:marBottom w:val="0"/>
      <w:divBdr>
        <w:top w:val="none" w:sz="0" w:space="0" w:color="auto"/>
        <w:left w:val="none" w:sz="0" w:space="0" w:color="auto"/>
        <w:bottom w:val="none" w:sz="0" w:space="0" w:color="auto"/>
        <w:right w:val="none" w:sz="0" w:space="0" w:color="auto"/>
      </w:divBdr>
    </w:div>
    <w:div w:id="342516860">
      <w:bodyDiv w:val="1"/>
      <w:marLeft w:val="0"/>
      <w:marRight w:val="0"/>
      <w:marTop w:val="0"/>
      <w:marBottom w:val="0"/>
      <w:divBdr>
        <w:top w:val="none" w:sz="0" w:space="0" w:color="auto"/>
        <w:left w:val="none" w:sz="0" w:space="0" w:color="auto"/>
        <w:bottom w:val="none" w:sz="0" w:space="0" w:color="auto"/>
        <w:right w:val="none" w:sz="0" w:space="0" w:color="auto"/>
      </w:divBdr>
    </w:div>
    <w:div w:id="477383989">
      <w:bodyDiv w:val="1"/>
      <w:marLeft w:val="0"/>
      <w:marRight w:val="0"/>
      <w:marTop w:val="0"/>
      <w:marBottom w:val="0"/>
      <w:divBdr>
        <w:top w:val="none" w:sz="0" w:space="0" w:color="auto"/>
        <w:left w:val="none" w:sz="0" w:space="0" w:color="auto"/>
        <w:bottom w:val="none" w:sz="0" w:space="0" w:color="auto"/>
        <w:right w:val="none" w:sz="0" w:space="0" w:color="auto"/>
      </w:divBdr>
      <w:divsChild>
        <w:div w:id="120080699">
          <w:marLeft w:val="1080"/>
          <w:marRight w:val="0"/>
          <w:marTop w:val="100"/>
          <w:marBottom w:val="0"/>
          <w:divBdr>
            <w:top w:val="none" w:sz="0" w:space="0" w:color="auto"/>
            <w:left w:val="none" w:sz="0" w:space="0" w:color="auto"/>
            <w:bottom w:val="none" w:sz="0" w:space="0" w:color="auto"/>
            <w:right w:val="none" w:sz="0" w:space="0" w:color="auto"/>
          </w:divBdr>
        </w:div>
        <w:div w:id="416749373">
          <w:marLeft w:val="1080"/>
          <w:marRight w:val="0"/>
          <w:marTop w:val="100"/>
          <w:marBottom w:val="0"/>
          <w:divBdr>
            <w:top w:val="none" w:sz="0" w:space="0" w:color="auto"/>
            <w:left w:val="none" w:sz="0" w:space="0" w:color="auto"/>
            <w:bottom w:val="none" w:sz="0" w:space="0" w:color="auto"/>
            <w:right w:val="none" w:sz="0" w:space="0" w:color="auto"/>
          </w:divBdr>
        </w:div>
        <w:div w:id="765273659">
          <w:marLeft w:val="1080"/>
          <w:marRight w:val="0"/>
          <w:marTop w:val="100"/>
          <w:marBottom w:val="0"/>
          <w:divBdr>
            <w:top w:val="none" w:sz="0" w:space="0" w:color="auto"/>
            <w:left w:val="none" w:sz="0" w:space="0" w:color="auto"/>
            <w:bottom w:val="none" w:sz="0" w:space="0" w:color="auto"/>
            <w:right w:val="none" w:sz="0" w:space="0" w:color="auto"/>
          </w:divBdr>
        </w:div>
        <w:div w:id="970482322">
          <w:marLeft w:val="1080"/>
          <w:marRight w:val="0"/>
          <w:marTop w:val="100"/>
          <w:marBottom w:val="0"/>
          <w:divBdr>
            <w:top w:val="none" w:sz="0" w:space="0" w:color="auto"/>
            <w:left w:val="none" w:sz="0" w:space="0" w:color="auto"/>
            <w:bottom w:val="none" w:sz="0" w:space="0" w:color="auto"/>
            <w:right w:val="none" w:sz="0" w:space="0" w:color="auto"/>
          </w:divBdr>
        </w:div>
        <w:div w:id="1238786592">
          <w:marLeft w:val="1080"/>
          <w:marRight w:val="0"/>
          <w:marTop w:val="100"/>
          <w:marBottom w:val="0"/>
          <w:divBdr>
            <w:top w:val="none" w:sz="0" w:space="0" w:color="auto"/>
            <w:left w:val="none" w:sz="0" w:space="0" w:color="auto"/>
            <w:bottom w:val="none" w:sz="0" w:space="0" w:color="auto"/>
            <w:right w:val="none" w:sz="0" w:space="0" w:color="auto"/>
          </w:divBdr>
        </w:div>
        <w:div w:id="1321617634">
          <w:marLeft w:val="360"/>
          <w:marRight w:val="0"/>
          <w:marTop w:val="200"/>
          <w:marBottom w:val="0"/>
          <w:divBdr>
            <w:top w:val="none" w:sz="0" w:space="0" w:color="auto"/>
            <w:left w:val="none" w:sz="0" w:space="0" w:color="auto"/>
            <w:bottom w:val="none" w:sz="0" w:space="0" w:color="auto"/>
            <w:right w:val="none" w:sz="0" w:space="0" w:color="auto"/>
          </w:divBdr>
        </w:div>
        <w:div w:id="1621105408">
          <w:marLeft w:val="1080"/>
          <w:marRight w:val="0"/>
          <w:marTop w:val="100"/>
          <w:marBottom w:val="0"/>
          <w:divBdr>
            <w:top w:val="none" w:sz="0" w:space="0" w:color="auto"/>
            <w:left w:val="none" w:sz="0" w:space="0" w:color="auto"/>
            <w:bottom w:val="none" w:sz="0" w:space="0" w:color="auto"/>
            <w:right w:val="none" w:sz="0" w:space="0" w:color="auto"/>
          </w:divBdr>
        </w:div>
        <w:div w:id="1776173800">
          <w:marLeft w:val="360"/>
          <w:marRight w:val="0"/>
          <w:marTop w:val="200"/>
          <w:marBottom w:val="0"/>
          <w:divBdr>
            <w:top w:val="none" w:sz="0" w:space="0" w:color="auto"/>
            <w:left w:val="none" w:sz="0" w:space="0" w:color="auto"/>
            <w:bottom w:val="none" w:sz="0" w:space="0" w:color="auto"/>
            <w:right w:val="none" w:sz="0" w:space="0" w:color="auto"/>
          </w:divBdr>
        </w:div>
      </w:divsChild>
    </w:div>
    <w:div w:id="511723871">
      <w:bodyDiv w:val="1"/>
      <w:marLeft w:val="0"/>
      <w:marRight w:val="0"/>
      <w:marTop w:val="0"/>
      <w:marBottom w:val="0"/>
      <w:divBdr>
        <w:top w:val="none" w:sz="0" w:space="0" w:color="auto"/>
        <w:left w:val="none" w:sz="0" w:space="0" w:color="auto"/>
        <w:bottom w:val="none" w:sz="0" w:space="0" w:color="auto"/>
        <w:right w:val="none" w:sz="0" w:space="0" w:color="auto"/>
      </w:divBdr>
    </w:div>
    <w:div w:id="529683546">
      <w:bodyDiv w:val="1"/>
      <w:marLeft w:val="0"/>
      <w:marRight w:val="0"/>
      <w:marTop w:val="0"/>
      <w:marBottom w:val="0"/>
      <w:divBdr>
        <w:top w:val="none" w:sz="0" w:space="0" w:color="auto"/>
        <w:left w:val="none" w:sz="0" w:space="0" w:color="auto"/>
        <w:bottom w:val="none" w:sz="0" w:space="0" w:color="auto"/>
        <w:right w:val="none" w:sz="0" w:space="0" w:color="auto"/>
      </w:divBdr>
    </w:div>
    <w:div w:id="731075902">
      <w:bodyDiv w:val="1"/>
      <w:marLeft w:val="0"/>
      <w:marRight w:val="0"/>
      <w:marTop w:val="0"/>
      <w:marBottom w:val="0"/>
      <w:divBdr>
        <w:top w:val="none" w:sz="0" w:space="0" w:color="auto"/>
        <w:left w:val="none" w:sz="0" w:space="0" w:color="auto"/>
        <w:bottom w:val="none" w:sz="0" w:space="0" w:color="auto"/>
        <w:right w:val="none" w:sz="0" w:space="0" w:color="auto"/>
      </w:divBdr>
    </w:div>
    <w:div w:id="785581114">
      <w:bodyDiv w:val="1"/>
      <w:marLeft w:val="0"/>
      <w:marRight w:val="0"/>
      <w:marTop w:val="0"/>
      <w:marBottom w:val="0"/>
      <w:divBdr>
        <w:top w:val="none" w:sz="0" w:space="0" w:color="auto"/>
        <w:left w:val="none" w:sz="0" w:space="0" w:color="auto"/>
        <w:bottom w:val="none" w:sz="0" w:space="0" w:color="auto"/>
        <w:right w:val="none" w:sz="0" w:space="0" w:color="auto"/>
      </w:divBdr>
    </w:div>
    <w:div w:id="844129354">
      <w:bodyDiv w:val="1"/>
      <w:marLeft w:val="0"/>
      <w:marRight w:val="0"/>
      <w:marTop w:val="0"/>
      <w:marBottom w:val="0"/>
      <w:divBdr>
        <w:top w:val="none" w:sz="0" w:space="0" w:color="auto"/>
        <w:left w:val="none" w:sz="0" w:space="0" w:color="auto"/>
        <w:bottom w:val="none" w:sz="0" w:space="0" w:color="auto"/>
        <w:right w:val="none" w:sz="0" w:space="0" w:color="auto"/>
      </w:divBdr>
    </w:div>
    <w:div w:id="855311107">
      <w:bodyDiv w:val="1"/>
      <w:marLeft w:val="0"/>
      <w:marRight w:val="0"/>
      <w:marTop w:val="0"/>
      <w:marBottom w:val="0"/>
      <w:divBdr>
        <w:top w:val="none" w:sz="0" w:space="0" w:color="auto"/>
        <w:left w:val="none" w:sz="0" w:space="0" w:color="auto"/>
        <w:bottom w:val="none" w:sz="0" w:space="0" w:color="auto"/>
        <w:right w:val="none" w:sz="0" w:space="0" w:color="auto"/>
      </w:divBdr>
    </w:div>
    <w:div w:id="855508270">
      <w:bodyDiv w:val="1"/>
      <w:marLeft w:val="0"/>
      <w:marRight w:val="0"/>
      <w:marTop w:val="0"/>
      <w:marBottom w:val="0"/>
      <w:divBdr>
        <w:top w:val="none" w:sz="0" w:space="0" w:color="auto"/>
        <w:left w:val="none" w:sz="0" w:space="0" w:color="auto"/>
        <w:bottom w:val="none" w:sz="0" w:space="0" w:color="auto"/>
        <w:right w:val="none" w:sz="0" w:space="0" w:color="auto"/>
      </w:divBdr>
    </w:div>
    <w:div w:id="887643692">
      <w:bodyDiv w:val="1"/>
      <w:marLeft w:val="0"/>
      <w:marRight w:val="0"/>
      <w:marTop w:val="0"/>
      <w:marBottom w:val="0"/>
      <w:divBdr>
        <w:top w:val="none" w:sz="0" w:space="0" w:color="auto"/>
        <w:left w:val="none" w:sz="0" w:space="0" w:color="auto"/>
        <w:bottom w:val="none" w:sz="0" w:space="0" w:color="auto"/>
        <w:right w:val="none" w:sz="0" w:space="0" w:color="auto"/>
      </w:divBdr>
    </w:div>
    <w:div w:id="923880493">
      <w:bodyDiv w:val="1"/>
      <w:marLeft w:val="0"/>
      <w:marRight w:val="0"/>
      <w:marTop w:val="0"/>
      <w:marBottom w:val="0"/>
      <w:divBdr>
        <w:top w:val="none" w:sz="0" w:space="0" w:color="auto"/>
        <w:left w:val="none" w:sz="0" w:space="0" w:color="auto"/>
        <w:bottom w:val="none" w:sz="0" w:space="0" w:color="auto"/>
        <w:right w:val="none" w:sz="0" w:space="0" w:color="auto"/>
      </w:divBdr>
    </w:div>
    <w:div w:id="1121529476">
      <w:bodyDiv w:val="1"/>
      <w:marLeft w:val="0"/>
      <w:marRight w:val="0"/>
      <w:marTop w:val="0"/>
      <w:marBottom w:val="0"/>
      <w:divBdr>
        <w:top w:val="none" w:sz="0" w:space="0" w:color="auto"/>
        <w:left w:val="none" w:sz="0" w:space="0" w:color="auto"/>
        <w:bottom w:val="none" w:sz="0" w:space="0" w:color="auto"/>
        <w:right w:val="none" w:sz="0" w:space="0" w:color="auto"/>
      </w:divBdr>
    </w:div>
    <w:div w:id="1207257834">
      <w:bodyDiv w:val="1"/>
      <w:marLeft w:val="0"/>
      <w:marRight w:val="0"/>
      <w:marTop w:val="0"/>
      <w:marBottom w:val="0"/>
      <w:divBdr>
        <w:top w:val="none" w:sz="0" w:space="0" w:color="auto"/>
        <w:left w:val="none" w:sz="0" w:space="0" w:color="auto"/>
        <w:bottom w:val="none" w:sz="0" w:space="0" w:color="auto"/>
        <w:right w:val="none" w:sz="0" w:space="0" w:color="auto"/>
      </w:divBdr>
    </w:div>
    <w:div w:id="1367752523">
      <w:bodyDiv w:val="1"/>
      <w:marLeft w:val="0"/>
      <w:marRight w:val="0"/>
      <w:marTop w:val="0"/>
      <w:marBottom w:val="0"/>
      <w:divBdr>
        <w:top w:val="none" w:sz="0" w:space="0" w:color="auto"/>
        <w:left w:val="none" w:sz="0" w:space="0" w:color="auto"/>
        <w:bottom w:val="none" w:sz="0" w:space="0" w:color="auto"/>
        <w:right w:val="none" w:sz="0" w:space="0" w:color="auto"/>
      </w:divBdr>
    </w:div>
    <w:div w:id="1369141658">
      <w:bodyDiv w:val="1"/>
      <w:marLeft w:val="0"/>
      <w:marRight w:val="0"/>
      <w:marTop w:val="0"/>
      <w:marBottom w:val="0"/>
      <w:divBdr>
        <w:top w:val="none" w:sz="0" w:space="0" w:color="auto"/>
        <w:left w:val="none" w:sz="0" w:space="0" w:color="auto"/>
        <w:bottom w:val="none" w:sz="0" w:space="0" w:color="auto"/>
        <w:right w:val="none" w:sz="0" w:space="0" w:color="auto"/>
      </w:divBdr>
    </w:div>
    <w:div w:id="1405761826">
      <w:bodyDiv w:val="1"/>
      <w:marLeft w:val="0"/>
      <w:marRight w:val="0"/>
      <w:marTop w:val="0"/>
      <w:marBottom w:val="0"/>
      <w:divBdr>
        <w:top w:val="none" w:sz="0" w:space="0" w:color="auto"/>
        <w:left w:val="none" w:sz="0" w:space="0" w:color="auto"/>
        <w:bottom w:val="none" w:sz="0" w:space="0" w:color="auto"/>
        <w:right w:val="none" w:sz="0" w:space="0" w:color="auto"/>
      </w:divBdr>
    </w:div>
    <w:div w:id="1461604861">
      <w:bodyDiv w:val="1"/>
      <w:marLeft w:val="0"/>
      <w:marRight w:val="0"/>
      <w:marTop w:val="0"/>
      <w:marBottom w:val="0"/>
      <w:divBdr>
        <w:top w:val="none" w:sz="0" w:space="0" w:color="auto"/>
        <w:left w:val="none" w:sz="0" w:space="0" w:color="auto"/>
        <w:bottom w:val="none" w:sz="0" w:space="0" w:color="auto"/>
        <w:right w:val="none" w:sz="0" w:space="0" w:color="auto"/>
      </w:divBdr>
    </w:div>
    <w:div w:id="1503664272">
      <w:bodyDiv w:val="1"/>
      <w:marLeft w:val="0"/>
      <w:marRight w:val="0"/>
      <w:marTop w:val="0"/>
      <w:marBottom w:val="0"/>
      <w:divBdr>
        <w:top w:val="none" w:sz="0" w:space="0" w:color="auto"/>
        <w:left w:val="none" w:sz="0" w:space="0" w:color="auto"/>
        <w:bottom w:val="none" w:sz="0" w:space="0" w:color="auto"/>
        <w:right w:val="none" w:sz="0" w:space="0" w:color="auto"/>
      </w:divBdr>
    </w:div>
    <w:div w:id="1737584221">
      <w:bodyDiv w:val="1"/>
      <w:marLeft w:val="0"/>
      <w:marRight w:val="0"/>
      <w:marTop w:val="0"/>
      <w:marBottom w:val="0"/>
      <w:divBdr>
        <w:top w:val="none" w:sz="0" w:space="0" w:color="auto"/>
        <w:left w:val="none" w:sz="0" w:space="0" w:color="auto"/>
        <w:bottom w:val="none" w:sz="0" w:space="0" w:color="auto"/>
        <w:right w:val="none" w:sz="0" w:space="0" w:color="auto"/>
      </w:divBdr>
    </w:div>
    <w:div w:id="1739087723">
      <w:bodyDiv w:val="1"/>
      <w:marLeft w:val="0"/>
      <w:marRight w:val="0"/>
      <w:marTop w:val="0"/>
      <w:marBottom w:val="0"/>
      <w:divBdr>
        <w:top w:val="none" w:sz="0" w:space="0" w:color="auto"/>
        <w:left w:val="none" w:sz="0" w:space="0" w:color="auto"/>
        <w:bottom w:val="none" w:sz="0" w:space="0" w:color="auto"/>
        <w:right w:val="none" w:sz="0" w:space="0" w:color="auto"/>
      </w:divBdr>
    </w:div>
    <w:div w:id="1941141912">
      <w:bodyDiv w:val="1"/>
      <w:marLeft w:val="0"/>
      <w:marRight w:val="0"/>
      <w:marTop w:val="0"/>
      <w:marBottom w:val="0"/>
      <w:divBdr>
        <w:top w:val="none" w:sz="0" w:space="0" w:color="auto"/>
        <w:left w:val="none" w:sz="0" w:space="0" w:color="auto"/>
        <w:bottom w:val="none" w:sz="0" w:space="0" w:color="auto"/>
        <w:right w:val="none" w:sz="0" w:space="0" w:color="auto"/>
      </w:divBdr>
    </w:div>
    <w:div w:id="2001349910">
      <w:bodyDiv w:val="1"/>
      <w:marLeft w:val="0"/>
      <w:marRight w:val="0"/>
      <w:marTop w:val="0"/>
      <w:marBottom w:val="0"/>
      <w:divBdr>
        <w:top w:val="none" w:sz="0" w:space="0" w:color="auto"/>
        <w:left w:val="none" w:sz="0" w:space="0" w:color="auto"/>
        <w:bottom w:val="none" w:sz="0" w:space="0" w:color="auto"/>
        <w:right w:val="none" w:sz="0" w:space="0" w:color="auto"/>
      </w:divBdr>
    </w:div>
    <w:div w:id="2019652554">
      <w:bodyDiv w:val="1"/>
      <w:marLeft w:val="0"/>
      <w:marRight w:val="0"/>
      <w:marTop w:val="0"/>
      <w:marBottom w:val="0"/>
      <w:divBdr>
        <w:top w:val="none" w:sz="0" w:space="0" w:color="auto"/>
        <w:left w:val="none" w:sz="0" w:space="0" w:color="auto"/>
        <w:bottom w:val="none" w:sz="0" w:space="0" w:color="auto"/>
        <w:right w:val="none" w:sz="0" w:space="0" w:color="auto"/>
      </w:divBdr>
    </w:div>
    <w:div w:id="2080666096">
      <w:bodyDiv w:val="1"/>
      <w:marLeft w:val="0"/>
      <w:marRight w:val="0"/>
      <w:marTop w:val="0"/>
      <w:marBottom w:val="0"/>
      <w:divBdr>
        <w:top w:val="none" w:sz="0" w:space="0" w:color="auto"/>
        <w:left w:val="none" w:sz="0" w:space="0" w:color="auto"/>
        <w:bottom w:val="none" w:sz="0" w:space="0" w:color="auto"/>
        <w:right w:val="none" w:sz="0" w:space="0" w:color="auto"/>
      </w:divBdr>
      <w:divsChild>
        <w:div w:id="310405635">
          <w:marLeft w:val="1080"/>
          <w:marRight w:val="0"/>
          <w:marTop w:val="100"/>
          <w:marBottom w:val="0"/>
          <w:divBdr>
            <w:top w:val="none" w:sz="0" w:space="0" w:color="auto"/>
            <w:left w:val="none" w:sz="0" w:space="0" w:color="auto"/>
            <w:bottom w:val="none" w:sz="0" w:space="0" w:color="auto"/>
            <w:right w:val="none" w:sz="0" w:space="0" w:color="auto"/>
          </w:divBdr>
        </w:div>
        <w:div w:id="400255203">
          <w:marLeft w:val="1080"/>
          <w:marRight w:val="0"/>
          <w:marTop w:val="100"/>
          <w:marBottom w:val="0"/>
          <w:divBdr>
            <w:top w:val="none" w:sz="0" w:space="0" w:color="auto"/>
            <w:left w:val="none" w:sz="0" w:space="0" w:color="auto"/>
            <w:bottom w:val="none" w:sz="0" w:space="0" w:color="auto"/>
            <w:right w:val="none" w:sz="0" w:space="0" w:color="auto"/>
          </w:divBdr>
        </w:div>
        <w:div w:id="719940902">
          <w:marLeft w:val="360"/>
          <w:marRight w:val="0"/>
          <w:marTop w:val="200"/>
          <w:marBottom w:val="0"/>
          <w:divBdr>
            <w:top w:val="none" w:sz="0" w:space="0" w:color="auto"/>
            <w:left w:val="none" w:sz="0" w:space="0" w:color="auto"/>
            <w:bottom w:val="none" w:sz="0" w:space="0" w:color="auto"/>
            <w:right w:val="none" w:sz="0" w:space="0" w:color="auto"/>
          </w:divBdr>
        </w:div>
        <w:div w:id="865600825">
          <w:marLeft w:val="1080"/>
          <w:marRight w:val="0"/>
          <w:marTop w:val="100"/>
          <w:marBottom w:val="0"/>
          <w:divBdr>
            <w:top w:val="none" w:sz="0" w:space="0" w:color="auto"/>
            <w:left w:val="none" w:sz="0" w:space="0" w:color="auto"/>
            <w:bottom w:val="none" w:sz="0" w:space="0" w:color="auto"/>
            <w:right w:val="none" w:sz="0" w:space="0" w:color="auto"/>
          </w:divBdr>
        </w:div>
        <w:div w:id="1063673162">
          <w:marLeft w:val="1080"/>
          <w:marRight w:val="0"/>
          <w:marTop w:val="100"/>
          <w:marBottom w:val="0"/>
          <w:divBdr>
            <w:top w:val="none" w:sz="0" w:space="0" w:color="auto"/>
            <w:left w:val="none" w:sz="0" w:space="0" w:color="auto"/>
            <w:bottom w:val="none" w:sz="0" w:space="0" w:color="auto"/>
            <w:right w:val="none" w:sz="0" w:space="0" w:color="auto"/>
          </w:divBdr>
        </w:div>
        <w:div w:id="1148015004">
          <w:marLeft w:val="360"/>
          <w:marRight w:val="0"/>
          <w:marTop w:val="200"/>
          <w:marBottom w:val="0"/>
          <w:divBdr>
            <w:top w:val="none" w:sz="0" w:space="0" w:color="auto"/>
            <w:left w:val="none" w:sz="0" w:space="0" w:color="auto"/>
            <w:bottom w:val="none" w:sz="0" w:space="0" w:color="auto"/>
            <w:right w:val="none" w:sz="0" w:space="0" w:color="auto"/>
          </w:divBdr>
        </w:div>
        <w:div w:id="1725912350">
          <w:marLeft w:val="360"/>
          <w:marRight w:val="0"/>
          <w:marTop w:val="200"/>
          <w:marBottom w:val="0"/>
          <w:divBdr>
            <w:top w:val="none" w:sz="0" w:space="0" w:color="auto"/>
            <w:left w:val="none" w:sz="0" w:space="0" w:color="auto"/>
            <w:bottom w:val="none" w:sz="0" w:space="0" w:color="auto"/>
            <w:right w:val="none" w:sz="0" w:space="0" w:color="auto"/>
          </w:divBdr>
        </w:div>
      </w:divsChild>
    </w:div>
    <w:div w:id="2121602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Documents\0%20-%20hci%20masters\0%20-%20thesis\0%20%20-%20thesis%20paper\templates\CU%20Thesis%20%20-%20Word_template-thesi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dk1"/>
        </a:lnRef>
        <a:fillRef idx="1">
          <a:schemeClr val="lt1"/>
        </a:fillRef>
        <a:effectRef idx="0">
          <a:schemeClr val="dk1"/>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45326E-C166-4223-90F1-49CDE09AC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 Thesis  - Word_template-thesis.dotx</Template>
  <TotalTime>6495</TotalTime>
  <Pages>1</Pages>
  <Words>2665</Words>
  <Characters>15194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CU_Thesis_Template</vt:lpstr>
    </vt:vector>
  </TitlesOfParts>
  <Company>CTLT</Company>
  <LinksUpToDate>false</LinksUpToDate>
  <CharactersWithSpaces>17824</CharactersWithSpaces>
  <SharedDoc>false</SharedDoc>
  <HLinks>
    <vt:vector size="6" baseType="variant">
      <vt:variant>
        <vt:i4>5570587</vt:i4>
      </vt:variant>
      <vt:variant>
        <vt:i4>147</vt:i4>
      </vt:variant>
      <vt:variant>
        <vt:i4>0</vt:i4>
      </vt:variant>
      <vt:variant>
        <vt:i4>5</vt:i4>
      </vt:variant>
      <vt:variant>
        <vt:lpwstr>http://learningcommons.ubc.ca/get-study-help/research-and-writing/citing-sources/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CU_Thesis_Template</dc:title>
  <dc:subject/>
  <dc:creator>mark</dc:creator>
  <cp:keywords/>
  <dc:description/>
  <cp:lastModifiedBy>Mark Mckay</cp:lastModifiedBy>
  <cp:revision>251</cp:revision>
  <dcterms:created xsi:type="dcterms:W3CDTF">2016-07-04T16:53:00Z</dcterms:created>
  <dcterms:modified xsi:type="dcterms:W3CDTF">2020-04-06T22:32:00Z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Mendeley Document_1">
    <vt:lpwstr>True</vt:lpwstr>
  </property>
  <property fmtid="{D5CDD505-2E9C-101B-9397-08002B2CF9AE}" pid="4" name="Mendeley User Name_1">
    <vt:lpwstr>info@spokentext.net@www.mendeley.com</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6th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16th edition (author-date)</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(author-date)</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